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C9692" w14:textId="616CEEBD" w:rsidR="00091509" w:rsidRDefault="003303F0" w:rsidP="00D70D02">
      <w:pPr>
        <w:rPr>
          <w:noProof/>
        </w:rPr>
      </w:pPr>
      <w:bookmarkStart w:id="0" w:name="_Hlk132823481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882697" wp14:editId="2111D4B1">
                <wp:simplePos x="0" y="0"/>
                <wp:positionH relativeFrom="column">
                  <wp:posOffset>565253</wp:posOffset>
                </wp:positionH>
                <wp:positionV relativeFrom="paragraph">
                  <wp:posOffset>6193996</wp:posOffset>
                </wp:positionV>
                <wp:extent cx="2529840" cy="274320"/>
                <wp:effectExtent l="0" t="0" r="381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27432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92941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BD024" w14:textId="30CCEC03" w:rsidR="007D7650" w:rsidRPr="007D7650" w:rsidRDefault="00000000" w:rsidP="00DD7C95">
                            <w:pPr>
                              <w:jc w:val="center"/>
                              <w:rPr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 "https://novatech-omega.vercel.app/"</w:instrText>
                            </w:r>
                            <w:r>
                              <w:fldChar w:fldCharType="separate"/>
                            </w:r>
                            <w:r w:rsidR="007D7650" w:rsidRPr="007D7650">
                              <w:rPr>
                                <w:rStyle w:val="Hyperlink"/>
                                <w:b w:val="0"/>
                                <w:bCs/>
                                <w:sz w:val="24"/>
                                <w:szCs w:val="24"/>
                              </w:rPr>
                              <w:t>link for the si</w:t>
                            </w:r>
                            <w:r w:rsidR="007D7650" w:rsidRPr="007D7650">
                              <w:rPr>
                                <w:rStyle w:val="Hyperlink"/>
                                <w:b w:val="0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="007D7650" w:rsidRPr="007D7650">
                              <w:rPr>
                                <w:rStyle w:val="Hyperlink"/>
                                <w:b w:val="0"/>
                                <w:bCs/>
                                <w:sz w:val="24"/>
                                <w:szCs w:val="24"/>
                              </w:rPr>
                              <w:t>ulation of the program</w:t>
                            </w:r>
                            <w:r>
                              <w:rPr>
                                <w:rStyle w:val="Hyperlink"/>
                                <w:b w:val="0"/>
                                <w:bCs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8269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4.5pt;margin-top:487.7pt;width:199.2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" fillcolor="#f2f2f2" stroked="f" strokeweight=".5pt">
                <v:fill opacity="60909f"/>
                <v:textbox>
                  <w:txbxContent>
                    <w:p w14:paraId="4AEBD024" w14:textId="30CCEC03" w:rsidR="007D7650" w:rsidRPr="007D7650" w:rsidRDefault="00000000" w:rsidP="00DD7C95">
                      <w:pPr>
                        <w:jc w:val="center"/>
                        <w:rPr>
                          <w:b w:val="0"/>
                          <w:bCs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>HYPERLINK "https://novatech-omega.vercel.app/"</w:instrText>
                      </w:r>
                      <w:r>
                        <w:fldChar w:fldCharType="separate"/>
                      </w:r>
                      <w:r w:rsidR="007D7650" w:rsidRPr="007D7650">
                        <w:rPr>
                          <w:rStyle w:val="Hyperlink"/>
                          <w:b w:val="0"/>
                          <w:bCs/>
                          <w:sz w:val="24"/>
                          <w:szCs w:val="24"/>
                        </w:rPr>
                        <w:t>link for the si</w:t>
                      </w:r>
                      <w:r w:rsidR="007D7650" w:rsidRPr="007D7650">
                        <w:rPr>
                          <w:rStyle w:val="Hyperlink"/>
                          <w:b w:val="0"/>
                          <w:bCs/>
                          <w:sz w:val="24"/>
                          <w:szCs w:val="24"/>
                        </w:rPr>
                        <w:t>m</w:t>
                      </w:r>
                      <w:r w:rsidR="007D7650" w:rsidRPr="007D7650">
                        <w:rPr>
                          <w:rStyle w:val="Hyperlink"/>
                          <w:b w:val="0"/>
                          <w:bCs/>
                          <w:sz w:val="24"/>
                          <w:szCs w:val="24"/>
                        </w:rPr>
                        <w:t>ulation of the program</w:t>
                      </w:r>
                      <w:r>
                        <w:rPr>
                          <w:rStyle w:val="Hyperlink"/>
                          <w:b w:val="0"/>
                          <w:bCs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9150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38ED8" wp14:editId="55E7AF85">
                <wp:simplePos x="0" y="0"/>
                <wp:positionH relativeFrom="column">
                  <wp:posOffset>287048</wp:posOffset>
                </wp:positionH>
                <wp:positionV relativeFrom="paragraph">
                  <wp:posOffset>3350315</wp:posOffset>
                </wp:positionV>
                <wp:extent cx="2923309" cy="45719"/>
                <wp:effectExtent l="0" t="0" r="10795" b="12065"/>
                <wp:wrapNone/>
                <wp:docPr id="12210667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309" cy="4571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25DEE" id="Rectangle 2" o:spid="_x0000_s1026" style="position:absolute;margin-left:22.6pt;margin-top:263.8pt;width:230.2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" fillcolor="#082a75 [3215]" strokecolor="#082a75 [3215]" strokeweight="2pt"/>
            </w:pict>
          </mc:Fallback>
        </mc:AlternateContent>
      </w:r>
      <w:r w:rsidR="00091509">
        <w:rPr>
          <w:noProof/>
        </w:rPr>
        <w:drawing>
          <wp:anchor distT="0" distB="0" distL="114300" distR="114300" simplePos="0" relativeHeight="251658240" behindDoc="1" locked="0" layoutInCell="1" allowOverlap="1" wp14:anchorId="40E49860" wp14:editId="504BEB8C">
            <wp:simplePos x="0" y="0"/>
            <wp:positionH relativeFrom="page">
              <wp:align>right</wp:align>
            </wp:positionH>
            <wp:positionV relativeFrom="page">
              <wp:posOffset>-13855</wp:posOffset>
            </wp:positionV>
            <wp:extent cx="7765291" cy="10051473"/>
            <wp:effectExtent l="0" t="0" r="762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291" cy="1005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509">
        <w:rPr>
          <w:noProof/>
        </w:rPr>
        <mc:AlternateContent>
          <mc:Choice Requires="wps">
            <w:drawing>
              <wp:inline distT="0" distB="0" distL="0" distR="0" wp14:anchorId="2D90B290" wp14:editId="4D444C78">
                <wp:extent cx="3528695" cy="6877878"/>
                <wp:effectExtent l="0" t="0" r="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695" cy="6877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4E9BFD" w14:textId="77777777" w:rsidR="003303F0" w:rsidRDefault="003303F0" w:rsidP="00082388">
                            <w:pPr>
                              <w:pStyle w:val="Title"/>
                              <w:spacing w:after="0"/>
                              <w:jc w:val="center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  <w:bookmarkStart w:id="1" w:name="_Hlk132823543"/>
                          </w:p>
                          <w:p w14:paraId="1074C864" w14:textId="4AEDAE90" w:rsidR="00263511" w:rsidRDefault="003303F0" w:rsidP="00082388">
                            <w:pPr>
                              <w:pStyle w:val="Title"/>
                              <w:spacing w:after="0"/>
                              <w:jc w:val="center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B2976F" wp14:editId="5B684A0D">
                                  <wp:extent cx="826936" cy="826936"/>
                                  <wp:effectExtent l="0" t="0" r="0" b="0"/>
                                  <wp:docPr id="1399749297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1390" cy="831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F6FF6F" w14:textId="58BD8330" w:rsidR="003303F0" w:rsidRDefault="003303F0" w:rsidP="00082388">
                            <w:pPr>
                              <w:pStyle w:val="Title"/>
                              <w:spacing w:after="0"/>
                              <w:jc w:val="center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  <w:r w:rsidRPr="00082388">
                              <w:rPr>
                                <w:rFonts w:ascii="Calisto MT" w:hAnsi="Calisto MT"/>
                                <w:noProof/>
                                <w:sz w:val="56"/>
                                <w:szCs w:val="56"/>
                              </w:rPr>
                              <w:drawing>
                                <wp:inline distT="0" distB="0" distL="0" distR="0" wp14:anchorId="795EB47B" wp14:editId="413ED00A">
                                  <wp:extent cx="2943860" cy="69215"/>
                                  <wp:effectExtent l="0" t="0" r="8890" b="698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43860" cy="69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4CF426" w14:textId="77777777" w:rsidR="003303F0" w:rsidRPr="003303F0" w:rsidRDefault="003303F0" w:rsidP="00082388">
                            <w:pPr>
                              <w:pStyle w:val="Title"/>
                              <w:spacing w:after="0"/>
                              <w:jc w:val="center"/>
                              <w:rPr>
                                <w:rFonts w:ascii="Calisto MT" w:hAnsi="Calisto MT"/>
                                <w:sz w:val="20"/>
                                <w:szCs w:val="20"/>
                              </w:rPr>
                            </w:pPr>
                          </w:p>
                          <w:p w14:paraId="785E730D" w14:textId="6F35E451" w:rsidR="00091509" w:rsidRDefault="00091509" w:rsidP="003303F0">
                            <w:pPr>
                              <w:pStyle w:val="Title"/>
                              <w:spacing w:after="0"/>
                              <w:jc w:val="center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  <w:r w:rsidRPr="00091509"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  <w:t>Computer Architecture Project 2023</w:t>
                            </w:r>
                            <w:bookmarkEnd w:id="1"/>
                          </w:p>
                          <w:sdt>
                            <w:sdtPr>
                              <w:id w:val="1569147545"/>
                              <w:placeholder>
                                <w:docPart w:val="6AF94B2629244E25AF50A9857ABA81C4"/>
                              </w:placeholder>
                              <w15:appearance w15:val="hidden"/>
                            </w:sdtPr>
                            <w:sdtContent>
                              <w:p w14:paraId="31BBF578" w14:textId="66EAF785" w:rsidR="00091509" w:rsidRDefault="00091509" w:rsidP="003303F0">
                                <w:pPr>
                                  <w:jc w:val="center"/>
                                </w:pPr>
                              </w:p>
                              <w:p w14:paraId="43F2DABD" w14:textId="77777777" w:rsidR="00091509" w:rsidRDefault="00091509" w:rsidP="003303F0">
                                <w:pPr>
                                  <w:jc w:val="center"/>
                                </w:pPr>
                              </w:p>
                              <w:p w14:paraId="62C42AD7" w14:textId="77777777" w:rsidR="003303F0" w:rsidRDefault="003303F0" w:rsidP="003303F0">
                                <w:pPr>
                                  <w:jc w:val="center"/>
                                </w:pPr>
                              </w:p>
                              <w:p w14:paraId="1D112505" w14:textId="5903460F" w:rsidR="00C66E9C" w:rsidRDefault="00091509" w:rsidP="003303F0">
                                <w:pPr>
                                  <w:spacing w:line="360" w:lineRule="auto"/>
                                  <w:jc w:val="center"/>
                                </w:pPr>
                                <w:r>
                                  <w:t>Group 1</w:t>
                                </w:r>
                                <w:r w:rsidR="008107E1">
                                  <w:t>4</w:t>
                                </w:r>
                              </w:p>
                            </w:sdtContent>
                          </w:sdt>
                          <w:p w14:paraId="60E5BE8A" w14:textId="7621FB88" w:rsidR="00091509" w:rsidRPr="00082388" w:rsidRDefault="00000000" w:rsidP="003303F0">
                            <w:pPr>
                              <w:jc w:val="center"/>
                              <w:rPr>
                                <w:rFonts w:ascii="DengXian" w:eastAsia="DengXian" w:hAnsi="DengXian"/>
                              </w:rPr>
                            </w:pPr>
                            <w:sdt>
                              <w:sdtPr>
                                <w:rPr>
                                  <w:rStyle w:val="BalloonTextChar"/>
                                  <w:rFonts w:ascii="DengXian" w:eastAsia="DengXian" w:hAnsi="DengXian" w:cs="Calibri"/>
                                  <w:b w:val="0"/>
                                  <w:color w:val="auto"/>
                                  <w:sz w:val="32"/>
                                  <w:szCs w:val="32"/>
                                  <w:lang w:eastAsia="en-IN"/>
                                </w:rPr>
                                <w:alias w:val="Your Name"/>
                                <w:tag w:val="Your Name"/>
                                <w:id w:val="903258733"/>
                                <w:placeholder>
                                  <w:docPart w:val="D7F6762F772544028F494B8CD60C772C"/>
                                </w:placeholder>
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proofErr w:type="spellStart"/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Moxesh</w:t>
                                </w:r>
                                <w:proofErr w:type="spellEnd"/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</w:t>
                                </w:r>
                                <w:proofErr w:type="gramStart"/>
                                <w:r w:rsidR="007D7650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Shah</w:t>
                                </w:r>
                                <w:r w:rsidR="00DD7C95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 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-</w:t>
                                </w:r>
                                <w:proofErr w:type="gramEnd"/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2020UEC1080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br/>
                                  <w:t xml:space="preserve">Prakhar Agrawal </w:t>
                                </w:r>
                                <w:r w:rsidR="00DD7C95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-</w:t>
                                </w:r>
                                <w:r w:rsidR="00DD7C95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2020UEC1135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br/>
                                  <w:t>Vatsalya Sagraya</w:t>
                                </w:r>
                                <w:r w:rsidR="00DD7C95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-</w:t>
                                </w:r>
                                <w:r w:rsidR="00DD7C95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2020UEC1198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br/>
                                  <w:t>Khushbu Swami</w:t>
                                </w:r>
                                <w:r w:rsidR="00DD7C95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 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- 2020UEC1706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br/>
                                </w:r>
                                <w:proofErr w:type="spellStart"/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Hitakshi</w:t>
                                </w:r>
                                <w:proofErr w:type="spellEnd"/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</w:t>
                                </w:r>
                                <w:proofErr w:type="spellStart"/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Baharwani</w:t>
                                </w:r>
                                <w:proofErr w:type="spellEnd"/>
                                <w:r w:rsidR="00DD7C95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 xml:space="preserve">  </w:t>
                                </w:r>
                                <w:r w:rsidR="00091509" w:rsidRPr="00082388">
                                  <w:rPr>
                                    <w:rStyle w:val="BalloonTextChar"/>
                                    <w:rFonts w:ascii="DengXian" w:eastAsia="DengXian" w:hAnsi="DengXian" w:cs="Calibri"/>
                                    <w:b w:val="0"/>
                                    <w:color w:val="auto"/>
                                    <w:sz w:val="32"/>
                                    <w:szCs w:val="32"/>
                                    <w:lang w:eastAsia="en-IN"/>
                                  </w:rPr>
                                  <w:t>- 2020UEC1710</w:t>
                                </w:r>
                              </w:sdtContent>
                            </w:sdt>
                          </w:p>
                          <w:p w14:paraId="68CBA6EC" w14:textId="77777777" w:rsidR="00091509" w:rsidRDefault="00091509" w:rsidP="00091509">
                            <w:pPr>
                              <w:pStyle w:val="Title"/>
                              <w:spacing w:after="0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</w:p>
                          <w:p w14:paraId="566221B3" w14:textId="77777777" w:rsidR="003303F0" w:rsidRDefault="003303F0" w:rsidP="00091509">
                            <w:pPr>
                              <w:pStyle w:val="Title"/>
                              <w:spacing w:after="0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</w:p>
                          <w:p w14:paraId="407CFBD6" w14:textId="77777777" w:rsidR="003303F0" w:rsidRDefault="003303F0" w:rsidP="00091509">
                            <w:pPr>
                              <w:pStyle w:val="Title"/>
                              <w:spacing w:after="0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</w:p>
                          <w:p w14:paraId="542DBC20" w14:textId="77777777" w:rsidR="003303F0" w:rsidRDefault="003303F0" w:rsidP="00091509">
                            <w:pPr>
                              <w:pStyle w:val="Title"/>
                              <w:spacing w:after="0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</w:p>
                          <w:p w14:paraId="2EBA33E7" w14:textId="77777777" w:rsidR="003303F0" w:rsidRPr="00091509" w:rsidRDefault="003303F0" w:rsidP="00091509">
                            <w:pPr>
                              <w:pStyle w:val="Title"/>
                              <w:spacing w:after="0"/>
                              <w:rPr>
                                <w:rFonts w:ascii="Calisto MT" w:hAnsi="Calisto M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90B290" id="Text Box 8" o:spid="_x0000_s1027" type="#_x0000_t202" style="width:277.85pt;height:54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" fillcolor="white [3212]" stroked="f" strokeweight=".5pt">
                <v:textbox>
                  <w:txbxContent>
                    <w:p w14:paraId="1B4E9BFD" w14:textId="77777777" w:rsidR="003303F0" w:rsidRDefault="003303F0" w:rsidP="00082388">
                      <w:pPr>
                        <w:pStyle w:val="Title"/>
                        <w:spacing w:after="0"/>
                        <w:jc w:val="center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  <w:bookmarkStart w:id="2" w:name="_Hlk132823543"/>
                    </w:p>
                    <w:p w14:paraId="1074C864" w14:textId="4AEDAE90" w:rsidR="00263511" w:rsidRDefault="003303F0" w:rsidP="00082388">
                      <w:pPr>
                        <w:pStyle w:val="Title"/>
                        <w:spacing w:after="0"/>
                        <w:jc w:val="center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B2976F" wp14:editId="5B684A0D">
                            <wp:extent cx="826936" cy="826936"/>
                            <wp:effectExtent l="0" t="0" r="0" b="0"/>
                            <wp:docPr id="1399749297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1390" cy="831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F6FF6F" w14:textId="58BD8330" w:rsidR="003303F0" w:rsidRDefault="003303F0" w:rsidP="00082388">
                      <w:pPr>
                        <w:pStyle w:val="Title"/>
                        <w:spacing w:after="0"/>
                        <w:jc w:val="center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  <w:r w:rsidRPr="00082388">
                        <w:rPr>
                          <w:rFonts w:ascii="Calisto MT" w:hAnsi="Calisto MT"/>
                          <w:noProof/>
                          <w:sz w:val="56"/>
                          <w:szCs w:val="56"/>
                        </w:rPr>
                        <w:drawing>
                          <wp:inline distT="0" distB="0" distL="0" distR="0" wp14:anchorId="795EB47B" wp14:editId="413ED00A">
                            <wp:extent cx="2943860" cy="69215"/>
                            <wp:effectExtent l="0" t="0" r="8890" b="698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43860" cy="69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4CF426" w14:textId="77777777" w:rsidR="003303F0" w:rsidRPr="003303F0" w:rsidRDefault="003303F0" w:rsidP="00082388">
                      <w:pPr>
                        <w:pStyle w:val="Title"/>
                        <w:spacing w:after="0"/>
                        <w:jc w:val="center"/>
                        <w:rPr>
                          <w:rFonts w:ascii="Calisto MT" w:hAnsi="Calisto MT"/>
                          <w:sz w:val="20"/>
                          <w:szCs w:val="20"/>
                        </w:rPr>
                      </w:pPr>
                    </w:p>
                    <w:p w14:paraId="785E730D" w14:textId="6F35E451" w:rsidR="00091509" w:rsidRDefault="00091509" w:rsidP="003303F0">
                      <w:pPr>
                        <w:pStyle w:val="Title"/>
                        <w:spacing w:after="0"/>
                        <w:jc w:val="center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  <w:r w:rsidRPr="00091509">
                        <w:rPr>
                          <w:rFonts w:ascii="Calisto MT" w:hAnsi="Calisto MT"/>
                          <w:sz w:val="56"/>
                          <w:szCs w:val="56"/>
                        </w:rPr>
                        <w:t>Computer Architecture Project 2023</w:t>
                      </w:r>
                      <w:bookmarkEnd w:id="2"/>
                    </w:p>
                    <w:sdt>
                      <w:sdtPr>
                        <w:id w:val="1569147545"/>
                        <w:placeholder>
                          <w:docPart w:val="6AF94B2629244E25AF50A9857ABA81C4"/>
                        </w:placeholder>
                        <w15:appearance w15:val="hidden"/>
                      </w:sdtPr>
                      <w:sdtContent>
                        <w:p w14:paraId="31BBF578" w14:textId="66EAF785" w:rsidR="00091509" w:rsidRDefault="00091509" w:rsidP="003303F0">
                          <w:pPr>
                            <w:jc w:val="center"/>
                          </w:pPr>
                        </w:p>
                        <w:p w14:paraId="43F2DABD" w14:textId="77777777" w:rsidR="00091509" w:rsidRDefault="00091509" w:rsidP="003303F0">
                          <w:pPr>
                            <w:jc w:val="center"/>
                          </w:pPr>
                        </w:p>
                        <w:p w14:paraId="62C42AD7" w14:textId="77777777" w:rsidR="003303F0" w:rsidRDefault="003303F0" w:rsidP="003303F0">
                          <w:pPr>
                            <w:jc w:val="center"/>
                          </w:pPr>
                        </w:p>
                        <w:p w14:paraId="1D112505" w14:textId="5903460F" w:rsidR="00C66E9C" w:rsidRDefault="00091509" w:rsidP="003303F0">
                          <w:pPr>
                            <w:spacing w:line="360" w:lineRule="auto"/>
                            <w:jc w:val="center"/>
                          </w:pPr>
                          <w:r>
                            <w:t>Group 1</w:t>
                          </w:r>
                          <w:r w:rsidR="008107E1">
                            <w:t>4</w:t>
                          </w:r>
                        </w:p>
                      </w:sdtContent>
                    </w:sdt>
                    <w:p w14:paraId="60E5BE8A" w14:textId="7621FB88" w:rsidR="00091509" w:rsidRPr="00082388" w:rsidRDefault="00000000" w:rsidP="003303F0">
                      <w:pPr>
                        <w:jc w:val="center"/>
                        <w:rPr>
                          <w:rFonts w:ascii="DengXian" w:eastAsia="DengXian" w:hAnsi="DengXian"/>
                        </w:rPr>
                      </w:pPr>
                      <w:sdt>
                        <w:sdtPr>
                          <w:rPr>
                            <w:rStyle w:val="BalloonTextChar"/>
                            <w:rFonts w:ascii="DengXian" w:eastAsia="DengXian" w:hAnsi="DengXian" w:cs="Calibri"/>
                            <w:b w:val="0"/>
                            <w:color w:val="auto"/>
                            <w:sz w:val="32"/>
                            <w:szCs w:val="32"/>
                            <w:lang w:eastAsia="en-IN"/>
                          </w:rPr>
                          <w:alias w:val="Your Name"/>
                          <w:tag w:val="Your Name"/>
                          <w:id w:val="903258733"/>
                          <w:placeholder>
                            <w:docPart w:val="D7F6762F772544028F494B8CD60C772C"/>
                          </w:placeholder>
                          <w:dataBinding w:prefixMappings="xmlns:ns0='http://schemas.microsoft.com/office/2006/coverPageProps' " w:xpath="/ns0:CoverPageProperties[1]/ns0:CompanyFax[1]" w:storeItemID="{55AF091B-3C7A-41E3-B477-F2FDAA23CFDA}"/>
                          <w15:appearance w15:val="hidden"/>
                          <w:text w:multiLine="1"/>
                        </w:sdtPr>
                        <w:sdtContent>
                          <w:proofErr w:type="spellStart"/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Moxesh</w:t>
                          </w:r>
                          <w:proofErr w:type="spellEnd"/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</w:t>
                          </w:r>
                          <w:proofErr w:type="gramStart"/>
                          <w:r w:rsidR="007D7650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Shah</w:t>
                          </w:r>
                          <w:r w:rsidR="00DD7C95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 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-</w:t>
                          </w:r>
                          <w:proofErr w:type="gramEnd"/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2020UEC1080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br/>
                            <w:t xml:space="preserve">Prakhar Agrawal </w:t>
                          </w:r>
                          <w:r w:rsidR="00DD7C95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-</w:t>
                          </w:r>
                          <w:r w:rsidR="00DD7C95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2020UEC1135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br/>
                            <w:t>Vatsalya Sagraya</w:t>
                          </w:r>
                          <w:r w:rsidR="00DD7C95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-</w:t>
                          </w:r>
                          <w:r w:rsidR="00DD7C95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2020UEC1198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br/>
                            <w:t>Khushbu Swami</w:t>
                          </w:r>
                          <w:r w:rsidR="00DD7C95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 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- 2020UEC1706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br/>
                          </w:r>
                          <w:proofErr w:type="spellStart"/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Hitakshi</w:t>
                          </w:r>
                          <w:proofErr w:type="spellEnd"/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</w:t>
                          </w:r>
                          <w:proofErr w:type="spellStart"/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Baharwani</w:t>
                          </w:r>
                          <w:proofErr w:type="spellEnd"/>
                          <w:r w:rsidR="00DD7C95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 xml:space="preserve">  </w:t>
                          </w:r>
                          <w:r w:rsidR="00091509" w:rsidRPr="00082388">
                            <w:rPr>
                              <w:rStyle w:val="BalloonTextChar"/>
                              <w:rFonts w:ascii="DengXian" w:eastAsia="DengXian" w:hAnsi="DengXian" w:cs="Calibri"/>
                              <w:b w:val="0"/>
                              <w:color w:val="auto"/>
                              <w:sz w:val="32"/>
                              <w:szCs w:val="32"/>
                              <w:lang w:eastAsia="en-IN"/>
                            </w:rPr>
                            <w:t>- 2020UEC1710</w:t>
                          </w:r>
                        </w:sdtContent>
                      </w:sdt>
                    </w:p>
                    <w:p w14:paraId="68CBA6EC" w14:textId="77777777" w:rsidR="00091509" w:rsidRDefault="00091509" w:rsidP="00091509">
                      <w:pPr>
                        <w:pStyle w:val="Title"/>
                        <w:spacing w:after="0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</w:p>
                    <w:p w14:paraId="566221B3" w14:textId="77777777" w:rsidR="003303F0" w:rsidRDefault="003303F0" w:rsidP="00091509">
                      <w:pPr>
                        <w:pStyle w:val="Title"/>
                        <w:spacing w:after="0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</w:p>
                    <w:p w14:paraId="407CFBD6" w14:textId="77777777" w:rsidR="003303F0" w:rsidRDefault="003303F0" w:rsidP="00091509">
                      <w:pPr>
                        <w:pStyle w:val="Title"/>
                        <w:spacing w:after="0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</w:p>
                    <w:p w14:paraId="542DBC20" w14:textId="77777777" w:rsidR="003303F0" w:rsidRDefault="003303F0" w:rsidP="00091509">
                      <w:pPr>
                        <w:pStyle w:val="Title"/>
                        <w:spacing w:after="0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</w:p>
                    <w:p w14:paraId="2EBA33E7" w14:textId="77777777" w:rsidR="003303F0" w:rsidRPr="00091509" w:rsidRDefault="003303F0" w:rsidP="00091509">
                      <w:pPr>
                        <w:pStyle w:val="Title"/>
                        <w:spacing w:after="0"/>
                        <w:rPr>
                          <w:rFonts w:ascii="Calisto MT" w:hAnsi="Calisto MT"/>
                          <w:sz w:val="56"/>
                          <w:szCs w:val="5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091509" w:rsidRPr="00091509">
        <w:rPr>
          <w:noProof/>
        </w:rPr>
        <w:t xml:space="preserve"> </w:t>
      </w:r>
      <w:r w:rsidR="00091509">
        <w:rPr>
          <w:noProof/>
        </w:rPr>
        <w:t xml:space="preserve">     </w:t>
      </w:r>
      <w:r w:rsidR="00263511">
        <w:rPr>
          <w:noProof/>
        </w:rPr>
        <w:t xml:space="preserve"> </w:t>
      </w:r>
      <w:r w:rsidR="00091509">
        <w:rPr>
          <w:noProof/>
        </w:rPr>
        <w:t xml:space="preserve">                       </w:t>
      </w:r>
      <w:r w:rsidR="00091509">
        <w:rPr>
          <w:noProof/>
        </w:rPr>
        <w:drawing>
          <wp:inline distT="0" distB="0" distL="0" distR="0" wp14:anchorId="3D990163" wp14:editId="072B558A">
            <wp:extent cx="1506632" cy="1173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782" t="34593" r="24296" b="46102"/>
                    <a:stretch/>
                  </pic:blipFill>
                  <pic:spPr bwMode="auto">
                    <a:xfrm>
                      <a:off x="0" y="0"/>
                      <a:ext cx="1586240" cy="1235485"/>
                    </a:xfrm>
                    <a:prstGeom prst="ellipse">
                      <a:avLst/>
                    </a:prstGeom>
                    <a:pattFill prst="pct75">
                      <a:fgClr>
                        <a:srgbClr val="34ABA2"/>
                      </a:fgClr>
                      <a:bgClr>
                        <a:schemeClr val="bg1"/>
                      </a:bgClr>
                    </a:patt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93237" w14:textId="4DC2D3F2" w:rsidR="00D077E9" w:rsidRDefault="00091509" w:rsidP="00082388">
      <w:r>
        <w:rPr>
          <w:noProof/>
        </w:rPr>
        <w:t xml:space="preserve"> </w:t>
      </w:r>
    </w:p>
    <w:bookmarkEnd w:id="0"/>
    <w:p w14:paraId="458B4B67" w14:textId="4417D5AC" w:rsidR="00C66E9C" w:rsidRPr="00C66E9C" w:rsidRDefault="00C66E9C" w:rsidP="00A33F9A">
      <w:pPr>
        <w:pStyle w:val="Heading1"/>
        <w:ind w:right="1464"/>
        <w:rPr>
          <w:rFonts w:asciiTheme="minorHAnsi" w:hAnsiTheme="minorHAnsi" w:cstheme="minorHAnsi"/>
        </w:rPr>
      </w:pPr>
    </w:p>
    <w:p w14:paraId="0BD88D5B" w14:textId="77777777" w:rsidR="00C66E9C" w:rsidRDefault="00C66E9C" w:rsidP="00C66E9C">
      <w:pPr>
        <w:pStyle w:val="BodyText"/>
        <w:spacing w:before="3"/>
        <w:ind w:left="0"/>
        <w:rPr>
          <w:rFonts w:ascii="Cambria"/>
          <w:sz w:val="18"/>
        </w:rPr>
      </w:pPr>
    </w:p>
    <w:p w14:paraId="3BDFAAAB" w14:textId="77777777" w:rsidR="003303F0" w:rsidRDefault="003303F0" w:rsidP="00A33F9A">
      <w:pPr>
        <w:pStyle w:val="paragraph"/>
        <w:spacing w:before="0" w:beforeAutospacing="0" w:after="0" w:afterAutospacing="0" w:line="276" w:lineRule="auto"/>
        <w:ind w:left="210"/>
        <w:jc w:val="center"/>
        <w:textAlignment w:val="baseline"/>
        <w:rPr>
          <w:rStyle w:val="normaltextrun"/>
          <w:rFonts w:ascii="Arial" w:eastAsiaTheme="majorEastAsia" w:hAnsi="Arial" w:cs="Arial"/>
          <w:color w:val="061F57" w:themeColor="text2" w:themeShade="BF"/>
          <w:sz w:val="52"/>
          <w:szCs w:val="52"/>
          <w:u w:val="single"/>
          <w:lang w:val="en-US"/>
        </w:rPr>
      </w:pPr>
    </w:p>
    <w:p w14:paraId="604E9FE2" w14:textId="3865FE75" w:rsidR="00A33F9A" w:rsidRDefault="00A33F9A" w:rsidP="00A33F9A">
      <w:pPr>
        <w:pStyle w:val="paragraph"/>
        <w:spacing w:before="0" w:beforeAutospacing="0" w:after="0" w:afterAutospacing="0" w:line="276" w:lineRule="auto"/>
        <w:ind w:left="210"/>
        <w:jc w:val="center"/>
        <w:textAlignment w:val="baseline"/>
        <w:rPr>
          <w:rStyle w:val="normaltextrun"/>
          <w:rFonts w:ascii="Arial" w:eastAsiaTheme="majorEastAsia" w:hAnsi="Arial" w:cs="Arial"/>
          <w:color w:val="061F57" w:themeColor="text2" w:themeShade="BF"/>
          <w:sz w:val="52"/>
          <w:szCs w:val="52"/>
          <w:u w:val="single"/>
          <w:lang w:val="en-US"/>
        </w:rPr>
      </w:pPr>
      <w:r w:rsidRPr="00A33F9A">
        <w:rPr>
          <w:rStyle w:val="normaltextrun"/>
          <w:rFonts w:ascii="Arial" w:eastAsiaTheme="majorEastAsia" w:hAnsi="Arial" w:cs="Arial"/>
          <w:color w:val="061F57" w:themeColor="text2" w:themeShade="BF"/>
          <w:sz w:val="52"/>
          <w:szCs w:val="52"/>
          <w:u w:val="single"/>
          <w:lang w:val="en-US"/>
        </w:rPr>
        <w:lastRenderedPageBreak/>
        <w:t xml:space="preserve">Introduction to </w:t>
      </w:r>
      <w:r>
        <w:rPr>
          <w:rStyle w:val="normaltextrun"/>
          <w:rFonts w:ascii="Arial" w:eastAsiaTheme="majorEastAsia" w:hAnsi="Arial" w:cs="Arial"/>
          <w:color w:val="061F57" w:themeColor="text2" w:themeShade="BF"/>
          <w:sz w:val="52"/>
          <w:szCs w:val="52"/>
          <w:u w:val="single"/>
          <w:lang w:val="en-US"/>
        </w:rPr>
        <w:t xml:space="preserve">the </w:t>
      </w:r>
      <w:r w:rsidRPr="00A33F9A">
        <w:rPr>
          <w:rStyle w:val="normaltextrun"/>
          <w:rFonts w:ascii="Arial" w:eastAsiaTheme="majorEastAsia" w:hAnsi="Arial" w:cs="Arial"/>
          <w:color w:val="061F57" w:themeColor="text2" w:themeShade="BF"/>
          <w:sz w:val="52"/>
          <w:szCs w:val="52"/>
          <w:u w:val="single"/>
          <w:lang w:val="en-US"/>
        </w:rPr>
        <w:t xml:space="preserve">Architecture of our </w:t>
      </w:r>
      <w:r>
        <w:rPr>
          <w:rStyle w:val="normaltextrun"/>
          <w:rFonts w:ascii="Arial" w:eastAsiaTheme="majorEastAsia" w:hAnsi="Arial" w:cs="Arial"/>
          <w:color w:val="061F57" w:themeColor="text2" w:themeShade="BF"/>
          <w:sz w:val="52"/>
          <w:szCs w:val="52"/>
          <w:u w:val="single"/>
          <w:lang w:val="en-US"/>
        </w:rPr>
        <w:t>Processor</w:t>
      </w:r>
    </w:p>
    <w:p w14:paraId="75F569DD" w14:textId="77777777" w:rsidR="00263511" w:rsidRPr="00A33F9A" w:rsidRDefault="00263511" w:rsidP="00A33F9A">
      <w:pPr>
        <w:pStyle w:val="paragraph"/>
        <w:spacing w:before="0" w:beforeAutospacing="0" w:after="0" w:afterAutospacing="0" w:line="276" w:lineRule="auto"/>
        <w:ind w:left="210"/>
        <w:jc w:val="center"/>
        <w:textAlignment w:val="baseline"/>
        <w:rPr>
          <w:rStyle w:val="normaltextrun"/>
          <w:rFonts w:ascii="Arial" w:eastAsiaTheme="majorEastAsia" w:hAnsi="Arial" w:cs="Arial"/>
          <w:color w:val="061F57" w:themeColor="text2" w:themeShade="BF"/>
          <w:sz w:val="52"/>
          <w:szCs w:val="52"/>
          <w:u w:val="single"/>
          <w:lang w:val="en-US"/>
        </w:rPr>
      </w:pPr>
    </w:p>
    <w:p w14:paraId="0DB394DC" w14:textId="75307D94" w:rsidR="00C66E9C" w:rsidRPr="00AB7AD8" w:rsidRDefault="00C66E9C" w:rsidP="00AB7AD8">
      <w:pPr>
        <w:pStyle w:val="paragraph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libri" w:hAnsi="Calibri" w:cs="Calibri"/>
          <w:sz w:val="30"/>
          <w:szCs w:val="30"/>
        </w:rPr>
      </w:pPr>
      <w:r w:rsidRPr="00AB7AD8">
        <w:rPr>
          <w:rStyle w:val="normaltextrun"/>
          <w:rFonts w:ascii="Calibri" w:eastAsiaTheme="majorEastAsia" w:hAnsi="Calibri" w:cs="Calibri"/>
          <w:sz w:val="30"/>
          <w:szCs w:val="30"/>
          <w:u w:val="single"/>
          <w:lang w:val="en-US"/>
        </w:rPr>
        <w:t>Our Processor includes the following elements with proper sizing:</w:t>
      </w:r>
      <w:r w:rsidRPr="00AB7AD8">
        <w:rPr>
          <w:rStyle w:val="eop"/>
          <w:rFonts w:ascii="Calibri" w:hAnsi="Calibri" w:cs="Calibri"/>
          <w:sz w:val="30"/>
          <w:szCs w:val="30"/>
        </w:rPr>
        <w:t> </w:t>
      </w:r>
    </w:p>
    <w:p w14:paraId="3D626342" w14:textId="77777777" w:rsidR="00C66E9C" w:rsidRPr="00EE429A" w:rsidRDefault="00C66E9C" w:rsidP="00C66E9C">
      <w:pPr>
        <w:pStyle w:val="paragraph"/>
        <w:spacing w:before="0" w:beforeAutospacing="0" w:after="0" w:afterAutospacing="0" w:line="276" w:lineRule="auto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0286C2AE" w14:textId="77777777" w:rsidR="00C66E9C" w:rsidRDefault="00C66E9C" w:rsidP="00AB7AD8">
      <w:pPr>
        <w:pStyle w:val="paragraph"/>
        <w:spacing w:before="0" w:beforeAutospacing="0" w:after="0" w:afterAutospacing="0" w:line="360" w:lineRule="auto"/>
        <w:ind w:left="210" w:right="7785"/>
        <w:textAlignment w:val="baseline"/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RAM Size =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64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 *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8</w:t>
      </w:r>
    </w:p>
    <w:p w14:paraId="06E74FAD" w14:textId="146061B8" w:rsidR="00C66E9C" w:rsidRDefault="00C66E9C" w:rsidP="00263511">
      <w:pPr>
        <w:pStyle w:val="paragraph"/>
        <w:spacing w:before="0" w:beforeAutospacing="0" w:after="0" w:afterAutospacing="0" w:line="360" w:lineRule="auto"/>
        <w:ind w:left="210" w:right="7323"/>
        <w:textAlignment w:val="baseline"/>
        <w:rPr>
          <w:rStyle w:val="eop"/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bit Register Used: A, B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T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emp Register Size: 8 bits Internal Data Bus: 8 bits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39F4F5C8" w14:textId="5EEBE66E" w:rsidR="0057250C" w:rsidRDefault="0057250C" w:rsidP="00AB7AD8">
      <w:pPr>
        <w:pStyle w:val="paragraph"/>
        <w:spacing w:before="0" w:beforeAutospacing="0" w:after="0" w:afterAutospacing="0" w:line="360" w:lineRule="auto"/>
        <w:ind w:left="210" w:right="7785"/>
        <w:textAlignment w:val="baseline"/>
        <w:rPr>
          <w:rStyle w:val="eop"/>
          <w:rFonts w:ascii="Calibri" w:hAnsi="Calibri" w:cs="Calibri"/>
          <w:sz w:val="26"/>
          <w:szCs w:val="26"/>
        </w:rPr>
      </w:pPr>
      <w:r>
        <w:rPr>
          <w:rStyle w:val="eop"/>
          <w:rFonts w:ascii="Calibri" w:hAnsi="Calibri" w:cs="Calibri"/>
          <w:sz w:val="26"/>
          <w:szCs w:val="26"/>
        </w:rPr>
        <w:t>Instruction Format</w:t>
      </w:r>
      <w:r w:rsidR="00AB7AD8">
        <w:rPr>
          <w:rStyle w:val="eop"/>
          <w:rFonts w:ascii="Calibri" w:hAnsi="Calibri" w:cs="Calibri"/>
          <w:sz w:val="26"/>
          <w:szCs w:val="26"/>
        </w:rPr>
        <w:t>:</w:t>
      </w:r>
    </w:p>
    <w:p w14:paraId="77019EB9" w14:textId="77777777" w:rsidR="00263511" w:rsidRDefault="00263511" w:rsidP="00AB7AD8">
      <w:pPr>
        <w:pStyle w:val="paragraph"/>
        <w:spacing w:before="0" w:beforeAutospacing="0" w:after="0" w:afterAutospacing="0" w:line="360" w:lineRule="auto"/>
        <w:ind w:left="210" w:right="7785"/>
        <w:textAlignment w:val="baseline"/>
        <w:rPr>
          <w:rStyle w:val="eop"/>
          <w:rFonts w:ascii="Calibri" w:hAnsi="Calibri" w:cs="Calibri"/>
          <w:sz w:val="26"/>
          <w:szCs w:val="26"/>
        </w:rPr>
      </w:pPr>
    </w:p>
    <w:tbl>
      <w:tblPr>
        <w:tblW w:w="523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5"/>
        <w:gridCol w:w="2219"/>
        <w:gridCol w:w="2173"/>
      </w:tblGrid>
      <w:tr w:rsidR="00AB7AD8" w:rsidRPr="00EE429A" w14:paraId="4682233F" w14:textId="77777777" w:rsidTr="00AB7AD8">
        <w:trPr>
          <w:trHeight w:val="494"/>
          <w:jc w:val="center"/>
        </w:trPr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73C113" w14:textId="4C1A2713" w:rsidR="00AB7AD8" w:rsidRPr="00EE429A" w:rsidRDefault="00AB7AD8" w:rsidP="00C212B2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I</w:t>
            </w:r>
          </w:p>
        </w:tc>
        <w:tc>
          <w:tcPr>
            <w:tcW w:w="2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C2E1B9" w14:textId="746D7137" w:rsidR="00AB7AD8" w:rsidRPr="00EE429A" w:rsidRDefault="00AB7AD8" w:rsidP="00AB7AD8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OPCODE</w:t>
            </w:r>
          </w:p>
        </w:tc>
        <w:tc>
          <w:tcPr>
            <w:tcW w:w="2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EE34D0" w14:textId="0F8F82CD" w:rsidR="00AB7AD8" w:rsidRPr="00EE429A" w:rsidRDefault="00AB7AD8" w:rsidP="00AB7AD8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ADDRESS</w:t>
            </w:r>
          </w:p>
        </w:tc>
      </w:tr>
    </w:tbl>
    <w:p w14:paraId="47979A73" w14:textId="77777777" w:rsidR="0057250C" w:rsidRPr="00EE429A" w:rsidRDefault="0057250C" w:rsidP="00C66E9C">
      <w:pPr>
        <w:pStyle w:val="paragraph"/>
        <w:spacing w:before="0" w:beforeAutospacing="0" w:after="0" w:afterAutospacing="0" w:line="276" w:lineRule="auto"/>
        <w:ind w:left="210" w:right="7785"/>
        <w:textAlignment w:val="baseline"/>
        <w:rPr>
          <w:rFonts w:ascii="Calibri" w:hAnsi="Calibri" w:cs="Calibri"/>
          <w:sz w:val="26"/>
          <w:szCs w:val="26"/>
        </w:rPr>
      </w:pPr>
    </w:p>
    <w:p w14:paraId="72E857BE" w14:textId="154F1D60" w:rsidR="00C66E9C" w:rsidRPr="00AB7AD8" w:rsidRDefault="00C66E9C" w:rsidP="00AB7AD8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Calibri" w:hAnsi="Calibri" w:cs="Calibri"/>
          <w:sz w:val="30"/>
          <w:szCs w:val="30"/>
        </w:rPr>
      </w:pPr>
      <w:r w:rsidRPr="00AB7AD8">
        <w:rPr>
          <w:rStyle w:val="normaltextrun"/>
          <w:rFonts w:ascii="Calibri" w:eastAsiaTheme="majorEastAsia" w:hAnsi="Calibri" w:cs="Calibri"/>
          <w:sz w:val="30"/>
          <w:szCs w:val="30"/>
          <w:u w:val="single"/>
          <w:lang w:val="en-US"/>
        </w:rPr>
        <w:t>The functional Units of our processor include:</w:t>
      </w:r>
      <w:r w:rsidRPr="00AB7AD8">
        <w:rPr>
          <w:rStyle w:val="eop"/>
          <w:rFonts w:ascii="Calibri" w:hAnsi="Calibri" w:cs="Calibri"/>
          <w:sz w:val="30"/>
          <w:szCs w:val="30"/>
        </w:rPr>
        <w:t> </w:t>
      </w:r>
    </w:p>
    <w:p w14:paraId="567B1830" w14:textId="77777777" w:rsidR="00C66E9C" w:rsidRPr="00EE429A" w:rsidRDefault="00C66E9C" w:rsidP="00AB7AD8">
      <w:pPr>
        <w:pStyle w:val="paragraph"/>
        <w:spacing w:before="0" w:beforeAutospacing="0" w:after="0" w:afterAutospacing="0" w:line="360" w:lineRule="auto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4B5BC407" w14:textId="77777777" w:rsidR="00C66E9C" w:rsidRPr="00EE429A" w:rsidRDefault="00C66E9C" w:rsidP="00AB7AD8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Accumulator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1A7C0B2D" w14:textId="77777777" w:rsidR="00C66E9C" w:rsidRPr="00EE429A" w:rsidRDefault="00C66E9C" w:rsidP="00AB7AD8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Program counter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23C56D87" w14:textId="77777777" w:rsidR="00C66E9C" w:rsidRPr="00EE429A" w:rsidRDefault="00C66E9C" w:rsidP="00AB7AD8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Register B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6807A603" w14:textId="77777777" w:rsidR="00C66E9C" w:rsidRPr="00EE429A" w:rsidRDefault="00C66E9C" w:rsidP="00AB7AD8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ALU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0878B65B" w14:textId="77777777" w:rsidR="00C66E9C" w:rsidRPr="00EE429A" w:rsidRDefault="00C66E9C" w:rsidP="00AB7AD8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Temporary register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19F87ECD" w14:textId="77777777" w:rsidR="00C66E9C" w:rsidRPr="00EE429A" w:rsidRDefault="00C66E9C" w:rsidP="00AB7AD8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ROM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6D254BB9" w14:textId="77777777" w:rsidR="00C66E9C" w:rsidRPr="00EE429A" w:rsidRDefault="00C66E9C" w:rsidP="00AB7AD8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RAM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4AD6DC76" w14:textId="77777777" w:rsidR="00C66E9C" w:rsidRPr="00EE429A" w:rsidRDefault="00C66E9C" w:rsidP="00AB7AD8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1290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Instruction Register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775915CC" w14:textId="27A63044" w:rsidR="00C66E9C" w:rsidRDefault="00C66E9C" w:rsidP="00263511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1290" w:firstLine="0"/>
        <w:textAlignment w:val="baseline"/>
        <w:rPr>
          <w:rStyle w:val="eop"/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Memory access register</w:t>
      </w:r>
      <w:r w:rsidRPr="00EE429A">
        <w:rPr>
          <w:rStyle w:val="eop"/>
          <w:rFonts w:ascii="Calibri" w:hAnsi="Calibri" w:cs="Calibri"/>
          <w:sz w:val="26"/>
          <w:szCs w:val="26"/>
        </w:rPr>
        <w:t>  </w:t>
      </w:r>
    </w:p>
    <w:p w14:paraId="66C64A95" w14:textId="77777777" w:rsidR="00263511" w:rsidRDefault="00263511" w:rsidP="00AB7AD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sz w:val="26"/>
          <w:szCs w:val="26"/>
        </w:rPr>
      </w:pPr>
    </w:p>
    <w:p w14:paraId="7F40C900" w14:textId="77777777" w:rsidR="00263511" w:rsidRDefault="00263511" w:rsidP="00AB7AD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sz w:val="26"/>
          <w:szCs w:val="26"/>
        </w:rPr>
      </w:pPr>
    </w:p>
    <w:p w14:paraId="0FE2C6BB" w14:textId="77777777" w:rsidR="00263511" w:rsidRDefault="00263511" w:rsidP="00AB7AD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sz w:val="26"/>
          <w:szCs w:val="26"/>
        </w:rPr>
      </w:pPr>
    </w:p>
    <w:p w14:paraId="23AA780B" w14:textId="77777777" w:rsidR="00263511" w:rsidRPr="00EE429A" w:rsidRDefault="00263511" w:rsidP="00AB7AD8">
      <w:pPr>
        <w:pStyle w:val="paragraph"/>
        <w:spacing w:before="0" w:beforeAutospacing="0" w:after="0" w:afterAutospacing="0" w:line="360" w:lineRule="auto"/>
        <w:textAlignment w:val="baseline"/>
        <w:rPr>
          <w:rFonts w:ascii="Calibri" w:hAnsi="Calibri" w:cs="Calibri"/>
          <w:sz w:val="26"/>
          <w:szCs w:val="26"/>
        </w:rPr>
      </w:pPr>
    </w:p>
    <w:p w14:paraId="2FA62F31" w14:textId="31E73FFC" w:rsidR="00C66E9C" w:rsidRPr="00EE429A" w:rsidRDefault="00C66E9C" w:rsidP="00263511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709" w:right="2078"/>
        <w:textAlignment w:val="baseline"/>
        <w:rPr>
          <w:rFonts w:ascii="Calibri" w:hAnsi="Calibri" w:cs="Calibri"/>
          <w:sz w:val="26"/>
          <w:szCs w:val="26"/>
        </w:rPr>
      </w:pPr>
      <w:r w:rsidRPr="00AB7AD8">
        <w:rPr>
          <w:rStyle w:val="normaltextrun"/>
          <w:rFonts w:ascii="Calibri" w:eastAsiaTheme="majorEastAsia" w:hAnsi="Calibri" w:cs="Calibri"/>
          <w:sz w:val="30"/>
          <w:szCs w:val="30"/>
          <w:u w:val="single"/>
          <w:lang w:val="en-US"/>
        </w:rPr>
        <w:lastRenderedPageBreak/>
        <w:t>Basic processor architecture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 is used with som</w:t>
      </w:r>
      <w:r w:rsidR="0057250C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e 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modifications. Registers used: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156D3CDA" w14:textId="77777777" w:rsidR="00C66E9C" w:rsidRPr="00EE429A" w:rsidRDefault="00C66E9C" w:rsidP="00263511">
      <w:pPr>
        <w:pStyle w:val="paragraph"/>
        <w:numPr>
          <w:ilvl w:val="0"/>
          <w:numId w:val="11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709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Accumulator: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8-bit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 register.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The result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 is stored in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 xml:space="preserve">the 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accumulator.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1AC426B4" w14:textId="7A6FA1FC" w:rsidR="00C66E9C" w:rsidRPr="00EE429A" w:rsidRDefault="00C66E9C" w:rsidP="00263511">
      <w:pPr>
        <w:pStyle w:val="paragraph"/>
        <w:numPr>
          <w:ilvl w:val="0"/>
          <w:numId w:val="12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709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PC: PC stands for program counter. PC is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8-bit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. It stores the location of the next</w:t>
      </w:r>
      <w:r w:rsidR="00263511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 i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nstruction to be executed.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720D8102" w14:textId="20A16344" w:rsidR="00C66E9C" w:rsidRPr="00EE429A" w:rsidRDefault="00C66E9C" w:rsidP="00263511">
      <w:pPr>
        <w:pStyle w:val="paragraph"/>
        <w:numPr>
          <w:ilvl w:val="0"/>
          <w:numId w:val="13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709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TEMP: TEMP is 8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bit</w:t>
      </w:r>
      <w:r w:rsidR="00263511"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s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. TEMP is used to store a value temporarily.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0B1B1DB8" w14:textId="77777777" w:rsidR="00C66E9C" w:rsidRPr="00EE429A" w:rsidRDefault="00C66E9C" w:rsidP="00263511">
      <w:pPr>
        <w:pStyle w:val="paragraph"/>
        <w:numPr>
          <w:ilvl w:val="0"/>
          <w:numId w:val="14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709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Register B: B is 8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bits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.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2A4FD637" w14:textId="77777777" w:rsidR="00C66E9C" w:rsidRPr="00EE429A" w:rsidRDefault="00C66E9C" w:rsidP="00263511">
      <w:pPr>
        <w:pStyle w:val="paragraph"/>
        <w:numPr>
          <w:ilvl w:val="0"/>
          <w:numId w:val="15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709" w:firstLine="0"/>
        <w:textAlignment w:val="baseline"/>
        <w:rPr>
          <w:rFonts w:ascii="Calibri" w:hAnsi="Calibri" w:cs="Calibri"/>
          <w:sz w:val="26"/>
          <w:szCs w:val="26"/>
        </w:rPr>
      </w:pP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MAR: MAR is </w:t>
      </w:r>
      <w:r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8-bit</w:t>
      </w:r>
      <w:r w:rsidRPr="00EE429A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.</w:t>
      </w:r>
      <w:r w:rsidRPr="00EE429A">
        <w:rPr>
          <w:rStyle w:val="eop"/>
          <w:rFonts w:ascii="Calibri" w:hAnsi="Calibri" w:cs="Calibri"/>
          <w:sz w:val="26"/>
          <w:szCs w:val="26"/>
        </w:rPr>
        <w:t> </w:t>
      </w:r>
    </w:p>
    <w:p w14:paraId="5B491D52" w14:textId="25BBB6D8" w:rsidR="0057250C" w:rsidRPr="00263511" w:rsidRDefault="00C66E9C" w:rsidP="005E2388">
      <w:pPr>
        <w:pStyle w:val="paragraph"/>
        <w:numPr>
          <w:ilvl w:val="0"/>
          <w:numId w:val="16"/>
        </w:numPr>
        <w:tabs>
          <w:tab w:val="clear" w:pos="720"/>
          <w:tab w:val="num" w:pos="993"/>
        </w:tabs>
        <w:spacing w:before="0" w:beforeAutospacing="0" w:after="0" w:afterAutospacing="0" w:line="276" w:lineRule="auto"/>
        <w:ind w:left="709" w:firstLine="0"/>
        <w:textAlignment w:val="baseline"/>
        <w:rPr>
          <w:rStyle w:val="eop"/>
          <w:rFonts w:ascii="Calibri" w:hAnsi="Calibri" w:cs="Calibri"/>
          <w:sz w:val="26"/>
          <w:szCs w:val="26"/>
        </w:rPr>
      </w:pPr>
      <w:r w:rsidRPr="00263511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 xml:space="preserve">IR: Instruction register is </w:t>
      </w:r>
      <w:r w:rsidRPr="00263511">
        <w:rPr>
          <w:rStyle w:val="normaltextrun"/>
          <w:rFonts w:ascii="Calibri" w:eastAsiaTheme="minorEastAsia" w:hAnsi="Calibri" w:cs="Calibri"/>
          <w:sz w:val="26"/>
          <w:szCs w:val="26"/>
          <w:lang w:val="en-US"/>
        </w:rPr>
        <w:t>8-bit</w:t>
      </w:r>
      <w:r w:rsidRPr="00263511">
        <w:rPr>
          <w:rStyle w:val="normaltextrun"/>
          <w:rFonts w:ascii="Calibri" w:eastAsiaTheme="majorEastAsia" w:hAnsi="Calibri" w:cs="Calibri"/>
          <w:sz w:val="26"/>
          <w:szCs w:val="26"/>
          <w:lang w:val="en-US"/>
        </w:rPr>
        <w:t>.</w:t>
      </w:r>
      <w:r w:rsidRPr="00263511">
        <w:rPr>
          <w:rStyle w:val="eop"/>
          <w:rFonts w:ascii="Calibri" w:hAnsi="Calibri" w:cs="Calibri"/>
          <w:sz w:val="26"/>
          <w:szCs w:val="26"/>
        </w:rPr>
        <w:t> </w:t>
      </w:r>
    </w:p>
    <w:p w14:paraId="0D2D6059" w14:textId="5122CCA7" w:rsidR="000555F7" w:rsidRPr="00263511" w:rsidRDefault="0057250C" w:rsidP="00D0017D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6"/>
          <w:szCs w:val="26"/>
        </w:rPr>
      </w:pPr>
      <w:r w:rsidRPr="00263511">
        <w:rPr>
          <w:rStyle w:val="eop"/>
          <w:rFonts w:ascii="Calibri" w:hAnsi="Calibri" w:cs="Calibri"/>
          <w:sz w:val="30"/>
          <w:szCs w:val="30"/>
          <w:u w:val="single"/>
        </w:rPr>
        <w:t>React-based design</w:t>
      </w:r>
      <w:r w:rsidRPr="00263511">
        <w:rPr>
          <w:rStyle w:val="eop"/>
          <w:rFonts w:ascii="Calibri" w:hAnsi="Calibri" w:cs="Calibri"/>
          <w:sz w:val="26"/>
          <w:szCs w:val="26"/>
          <w:u w:val="single"/>
        </w:rPr>
        <w:t>:</w:t>
      </w:r>
      <w:r w:rsidRPr="00263511">
        <w:rPr>
          <w:rStyle w:val="eop"/>
          <w:rFonts w:ascii="Calibri" w:hAnsi="Calibri" w:cs="Calibri"/>
          <w:sz w:val="26"/>
          <w:szCs w:val="26"/>
        </w:rPr>
        <w:t xml:space="preserve"> Our project is built using React</w:t>
      </w:r>
      <w:r w:rsidR="00263511" w:rsidRPr="00263511">
        <w:rPr>
          <w:rStyle w:val="eop"/>
          <w:rFonts w:ascii="Calibri" w:hAnsi="Calibri" w:cs="Calibri"/>
          <w:sz w:val="26"/>
          <w:szCs w:val="26"/>
        </w:rPr>
        <w:t>JS</w:t>
      </w:r>
      <w:r w:rsidRPr="00263511">
        <w:rPr>
          <w:rStyle w:val="eop"/>
          <w:rFonts w:ascii="Calibri" w:hAnsi="Calibri" w:cs="Calibri"/>
          <w:sz w:val="26"/>
          <w:szCs w:val="26"/>
        </w:rPr>
        <w:t>, a popular and widely-used JavaScript library for building user interfaces. This design choice allows for a more modular and reusable codebase, as well as a more streamlined development process.</w:t>
      </w:r>
    </w:p>
    <w:p w14:paraId="2C5D087D" w14:textId="0B022807" w:rsidR="000555F7" w:rsidRDefault="000555F7" w:rsidP="000555F7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6"/>
          <w:szCs w:val="26"/>
        </w:rPr>
      </w:pPr>
      <w:r>
        <w:rPr>
          <w:rStyle w:val="eop"/>
          <w:rFonts w:ascii="Calibri" w:hAnsi="Calibri" w:cs="Calibri"/>
          <w:sz w:val="30"/>
          <w:szCs w:val="30"/>
          <w:u w:val="single"/>
        </w:rPr>
        <w:t>JavaScript-based Implementation:</w:t>
      </w:r>
      <w:r>
        <w:rPr>
          <w:rStyle w:val="eop"/>
          <w:rFonts w:ascii="Calibri" w:hAnsi="Calibri" w:cs="Calibri"/>
          <w:sz w:val="26"/>
          <w:szCs w:val="26"/>
        </w:rPr>
        <w:t xml:space="preserve"> B</w:t>
      </w:r>
      <w:r w:rsidRPr="000555F7">
        <w:rPr>
          <w:rStyle w:val="eop"/>
          <w:rFonts w:ascii="Calibri" w:hAnsi="Calibri" w:cs="Calibri"/>
          <w:sz w:val="26"/>
          <w:szCs w:val="26"/>
        </w:rPr>
        <w:t>y using JavaScript to build out the processor's functionality, we were able to create a more modular and scalable architecture that is easy to modify and extend over time.</w:t>
      </w:r>
    </w:p>
    <w:p w14:paraId="6C95D490" w14:textId="77777777" w:rsidR="00AB7AD8" w:rsidRPr="002C7EDF" w:rsidRDefault="00AB7AD8" w:rsidP="00AB7AD8">
      <w:pPr>
        <w:pStyle w:val="paragraph"/>
        <w:spacing w:before="0" w:beforeAutospacing="0" w:after="0" w:afterAutospacing="0" w:line="276" w:lineRule="auto"/>
        <w:ind w:left="930"/>
        <w:textAlignment w:val="baseline"/>
        <w:rPr>
          <w:rStyle w:val="eop"/>
          <w:rFonts w:ascii="Calibri" w:hAnsi="Calibri" w:cs="Calibri"/>
          <w:sz w:val="16"/>
          <w:szCs w:val="16"/>
        </w:rPr>
      </w:pPr>
    </w:p>
    <w:p w14:paraId="3BDA4339" w14:textId="74392916" w:rsidR="00AB7AD8" w:rsidRDefault="00AB7AD8" w:rsidP="002C7EDF">
      <w:pPr>
        <w:pStyle w:val="paragraph"/>
        <w:spacing w:before="0" w:beforeAutospacing="0" w:after="0" w:afterAutospacing="0" w:line="276" w:lineRule="auto"/>
        <w:ind w:left="570"/>
        <w:textAlignment w:val="baseline"/>
        <w:rPr>
          <w:rStyle w:val="eop"/>
          <w:rFonts w:asciiTheme="majorHAnsi" w:hAnsiTheme="majorHAnsi" w:cstheme="majorHAnsi"/>
          <w:color w:val="061F57" w:themeColor="text2" w:themeShade="BF"/>
          <w:sz w:val="36"/>
          <w:szCs w:val="36"/>
          <w:u w:val="single"/>
        </w:rPr>
      </w:pPr>
      <w:r w:rsidRPr="00AB7AD8">
        <w:rPr>
          <w:rStyle w:val="eop"/>
          <w:rFonts w:asciiTheme="majorHAnsi" w:hAnsiTheme="majorHAnsi" w:cstheme="majorHAnsi"/>
          <w:color w:val="061F57" w:themeColor="text2" w:themeShade="BF"/>
          <w:sz w:val="36"/>
          <w:szCs w:val="36"/>
          <w:u w:val="single"/>
        </w:rPr>
        <w:t xml:space="preserve">Unique Features </w:t>
      </w:r>
      <w:r>
        <w:rPr>
          <w:rStyle w:val="eop"/>
          <w:rFonts w:asciiTheme="majorHAnsi" w:hAnsiTheme="majorHAnsi" w:cstheme="majorHAnsi"/>
          <w:color w:val="061F57" w:themeColor="text2" w:themeShade="BF"/>
          <w:sz w:val="36"/>
          <w:szCs w:val="36"/>
          <w:u w:val="single"/>
        </w:rPr>
        <w:t>of</w:t>
      </w:r>
      <w:r w:rsidRPr="00AB7AD8">
        <w:rPr>
          <w:rStyle w:val="eop"/>
          <w:rFonts w:asciiTheme="majorHAnsi" w:hAnsiTheme="majorHAnsi" w:cstheme="majorHAnsi"/>
          <w:color w:val="061F57" w:themeColor="text2" w:themeShade="BF"/>
          <w:sz w:val="36"/>
          <w:szCs w:val="36"/>
          <w:u w:val="single"/>
        </w:rPr>
        <w:t xml:space="preserve"> </w:t>
      </w:r>
      <w:proofErr w:type="spellStart"/>
      <w:r w:rsidRPr="00AB7AD8">
        <w:rPr>
          <w:rStyle w:val="eop"/>
          <w:rFonts w:asciiTheme="majorHAnsi" w:hAnsiTheme="majorHAnsi" w:cstheme="majorHAnsi"/>
          <w:color w:val="061F57" w:themeColor="text2" w:themeShade="BF"/>
          <w:sz w:val="36"/>
          <w:szCs w:val="36"/>
          <w:u w:val="single"/>
        </w:rPr>
        <w:t>NovaTech</w:t>
      </w:r>
      <w:proofErr w:type="spellEnd"/>
      <w:r w:rsidRPr="00AB7AD8">
        <w:rPr>
          <w:rStyle w:val="eop"/>
          <w:rFonts w:asciiTheme="majorHAnsi" w:hAnsiTheme="majorHAnsi" w:cstheme="majorHAnsi"/>
          <w:color w:val="061F57" w:themeColor="text2" w:themeShade="BF"/>
          <w:sz w:val="36"/>
          <w:szCs w:val="36"/>
          <w:u w:val="single"/>
        </w:rPr>
        <w:t>:</w:t>
      </w:r>
    </w:p>
    <w:p w14:paraId="0DDBC21B" w14:textId="77777777" w:rsidR="002C7EDF" w:rsidRPr="002C7EDF" w:rsidRDefault="002C7EDF" w:rsidP="002C7EDF">
      <w:pPr>
        <w:pStyle w:val="paragraph"/>
        <w:spacing w:before="0" w:beforeAutospacing="0" w:after="0" w:afterAutospacing="0" w:line="276" w:lineRule="auto"/>
        <w:ind w:left="570"/>
        <w:textAlignment w:val="baseline"/>
        <w:rPr>
          <w:rStyle w:val="eop"/>
          <w:rFonts w:asciiTheme="majorHAnsi" w:hAnsiTheme="majorHAnsi" w:cstheme="majorHAnsi"/>
          <w:color w:val="061F57" w:themeColor="text2" w:themeShade="BF"/>
          <w:sz w:val="16"/>
          <w:szCs w:val="16"/>
          <w:u w:val="single"/>
        </w:rPr>
      </w:pPr>
    </w:p>
    <w:p w14:paraId="4A048A73" w14:textId="3C21A940" w:rsidR="00AB7AD8" w:rsidRPr="00AB7AD8" w:rsidRDefault="00AB7AD8" w:rsidP="000555F7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6"/>
          <w:szCs w:val="26"/>
        </w:rPr>
      </w:pPr>
      <w:r w:rsidRPr="00AB7AD8">
        <w:rPr>
          <w:rStyle w:val="eop"/>
          <w:rFonts w:ascii="Calibri" w:hAnsi="Calibri" w:cs="Calibri"/>
          <w:sz w:val="26"/>
          <w:szCs w:val="26"/>
          <w:u w:val="single"/>
        </w:rPr>
        <w:t>Dynamic visualizations:</w:t>
      </w:r>
      <w:r w:rsidRPr="00AB7AD8">
        <w:rPr>
          <w:rStyle w:val="eop"/>
          <w:rFonts w:ascii="Calibri" w:hAnsi="Calibri" w:cs="Calibri"/>
          <w:sz w:val="26"/>
          <w:szCs w:val="26"/>
        </w:rPr>
        <w:t xml:space="preserve"> Our project provides users with dynamic and interactive visualization of the processor's operation. By displaying each step of the process in </w:t>
      </w:r>
      <w:r>
        <w:rPr>
          <w:rStyle w:val="eop"/>
          <w:rFonts w:ascii="Calibri" w:hAnsi="Calibri" w:cs="Calibri"/>
          <w:sz w:val="26"/>
          <w:szCs w:val="26"/>
        </w:rPr>
        <w:t>real time</w:t>
      </w:r>
      <w:r w:rsidRPr="00AB7AD8">
        <w:rPr>
          <w:rStyle w:val="eop"/>
          <w:rFonts w:ascii="Calibri" w:hAnsi="Calibri" w:cs="Calibri"/>
          <w:sz w:val="26"/>
          <w:szCs w:val="26"/>
        </w:rPr>
        <w:t>, users can gain a deeper understanding of how the processor works and how their code is executed.</w:t>
      </w:r>
    </w:p>
    <w:p w14:paraId="3B3ED66E" w14:textId="2954C33F" w:rsidR="00AB7AD8" w:rsidRDefault="00AB7AD8" w:rsidP="000555F7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6"/>
          <w:szCs w:val="26"/>
        </w:rPr>
      </w:pPr>
      <w:r w:rsidRPr="00AB7AD8">
        <w:rPr>
          <w:rStyle w:val="eop"/>
          <w:rFonts w:ascii="Calibri" w:hAnsi="Calibri" w:cs="Calibri"/>
          <w:sz w:val="26"/>
          <w:szCs w:val="26"/>
          <w:u w:val="single"/>
        </w:rPr>
        <w:t>Register swapping</w:t>
      </w:r>
      <w:r w:rsidRPr="00AB7AD8">
        <w:rPr>
          <w:rStyle w:val="eop"/>
          <w:rFonts w:ascii="Calibri" w:hAnsi="Calibri" w:cs="Calibri"/>
          <w:sz w:val="26"/>
          <w:szCs w:val="26"/>
        </w:rPr>
        <w:t>: One of the key features of our processor is the ability to swap the values of two registers. This feature can be useful for a variety of applications, from sorting algorithms to optimizing code execution.</w:t>
      </w:r>
    </w:p>
    <w:p w14:paraId="420FF8CA" w14:textId="79576D1E" w:rsidR="00AB7AD8" w:rsidRDefault="00AB7AD8" w:rsidP="000555F7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6"/>
          <w:szCs w:val="26"/>
        </w:rPr>
      </w:pPr>
      <w:r w:rsidRPr="00AB7AD8">
        <w:rPr>
          <w:rStyle w:val="eop"/>
          <w:rFonts w:ascii="Calibri" w:hAnsi="Calibri" w:cs="Calibri"/>
          <w:sz w:val="26"/>
          <w:szCs w:val="26"/>
          <w:u w:val="single"/>
        </w:rPr>
        <w:t>Clock cycle tracking:</w:t>
      </w:r>
      <w:r w:rsidRPr="00AB7AD8">
        <w:rPr>
          <w:rStyle w:val="eop"/>
          <w:rFonts w:ascii="Calibri" w:hAnsi="Calibri" w:cs="Calibri"/>
          <w:sz w:val="26"/>
          <w:szCs w:val="26"/>
        </w:rPr>
        <w:t xml:space="preserve"> Our project also includes a clock cycle tracker that displays the current clock cycle and updates in </w:t>
      </w:r>
      <w:r>
        <w:rPr>
          <w:rStyle w:val="eop"/>
          <w:rFonts w:ascii="Calibri" w:hAnsi="Calibri" w:cs="Calibri"/>
          <w:sz w:val="26"/>
          <w:szCs w:val="26"/>
        </w:rPr>
        <w:t>real time</w:t>
      </w:r>
      <w:r w:rsidRPr="00AB7AD8">
        <w:rPr>
          <w:rStyle w:val="eop"/>
          <w:rFonts w:ascii="Calibri" w:hAnsi="Calibri" w:cs="Calibri"/>
          <w:sz w:val="26"/>
          <w:szCs w:val="26"/>
        </w:rPr>
        <w:t xml:space="preserve"> as the processor executes code. This feature provides users with a clear understanding of how long each step of the process takes and can be helpful for debugging and optimization.</w:t>
      </w:r>
    </w:p>
    <w:p w14:paraId="6423B74B" w14:textId="77777777" w:rsidR="002C7EDF" w:rsidRDefault="002C7EDF" w:rsidP="002C7EDF">
      <w:pPr>
        <w:pStyle w:val="paragraph"/>
        <w:spacing w:before="0" w:beforeAutospacing="0" w:after="0" w:afterAutospacing="0" w:line="360" w:lineRule="auto"/>
        <w:ind w:left="930"/>
        <w:jc w:val="both"/>
        <w:textAlignment w:val="baseline"/>
        <w:rPr>
          <w:rStyle w:val="eop"/>
          <w:rFonts w:ascii="Calibri" w:hAnsi="Calibri" w:cs="Calibri"/>
          <w:sz w:val="26"/>
          <w:szCs w:val="26"/>
        </w:rPr>
      </w:pPr>
    </w:p>
    <w:p w14:paraId="6CF3F497" w14:textId="7AE5206A" w:rsidR="00C66E9C" w:rsidRDefault="00A33F9A" w:rsidP="00A33F9A">
      <w:pPr>
        <w:pStyle w:val="BodyText"/>
        <w:ind w:left="0"/>
        <w:jc w:val="center"/>
        <w:rPr>
          <w:rFonts w:ascii="Arial" w:hAnsi="Arial" w:cs="Arial"/>
          <w:color w:val="3B3838" w:themeColor="background2" w:themeShade="40"/>
          <w:sz w:val="52"/>
          <w:szCs w:val="52"/>
          <w:u w:val="single"/>
        </w:rPr>
      </w:pPr>
      <w:r w:rsidRPr="00A33F9A">
        <w:rPr>
          <w:rFonts w:ascii="Arial" w:hAnsi="Arial" w:cs="Arial"/>
          <w:color w:val="3B3838" w:themeColor="background2" w:themeShade="40"/>
          <w:sz w:val="52"/>
          <w:szCs w:val="52"/>
          <w:u w:val="single"/>
        </w:rPr>
        <w:lastRenderedPageBreak/>
        <w:t>Instruction Set</w:t>
      </w:r>
    </w:p>
    <w:p w14:paraId="722692AE" w14:textId="77777777" w:rsidR="00A33F9A" w:rsidRPr="00A33F9A" w:rsidRDefault="00A33F9A" w:rsidP="00A33F9A">
      <w:pPr>
        <w:pStyle w:val="BodyText"/>
        <w:ind w:left="0"/>
        <w:jc w:val="center"/>
        <w:rPr>
          <w:rFonts w:ascii="Arial" w:hAnsi="Arial" w:cs="Arial"/>
          <w:color w:val="3B3838" w:themeColor="background2" w:themeShade="40"/>
          <w:sz w:val="52"/>
          <w:szCs w:val="52"/>
          <w:u w:val="single"/>
        </w:rPr>
      </w:pPr>
    </w:p>
    <w:tbl>
      <w:tblPr>
        <w:tblW w:w="987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4"/>
        <w:gridCol w:w="2242"/>
        <w:gridCol w:w="3417"/>
        <w:gridCol w:w="1625"/>
        <w:gridCol w:w="1735"/>
      </w:tblGrid>
      <w:tr w:rsidR="00A33F9A" w:rsidRPr="008107E1" w14:paraId="1C7369FB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FB2762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eastAsia="en-IN"/>
              </w:rPr>
              <w:t>SR</w:t>
            </w: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  <w:p w14:paraId="6F22D568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eastAsia="en-IN"/>
              </w:rPr>
              <w:t>NO:</w:t>
            </w: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61EBD2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eastAsia="en-IN"/>
              </w:rPr>
              <w:t>MNEMONICS</w:t>
            </w: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A0A6A4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eastAsia="en-IN"/>
              </w:rPr>
              <w:t>DESCRIPTION</w:t>
            </w: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25A2C4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eastAsia="en-IN"/>
              </w:rPr>
              <w:t>FLAGS</w:t>
            </w: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  <w:p w14:paraId="71E21417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eastAsia="en-IN"/>
              </w:rPr>
              <w:t>AFFECTED</w:t>
            </w: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299CDC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eastAsia="en-IN"/>
              </w:rPr>
              <w:t>OPCODE</w:t>
            </w:r>
            <w:r w:rsidRPr="00EE429A">
              <w:rPr>
                <w:rFonts w:ascii="Calibri" w:eastAsia="Times New Roman" w:hAnsi="Calibri" w:cs="Calibri"/>
                <w:bCs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4F24A762" w14:textId="77777777" w:rsidTr="00263511">
        <w:trPr>
          <w:trHeight w:val="1034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B552E2" w14:textId="3DDC0AF0" w:rsidR="00C66E9C" w:rsidRPr="00EE429A" w:rsidRDefault="00C66E9C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39567B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MOV A, B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B7973B" w14:textId="26F49BF3" w:rsidR="00C66E9C" w:rsidRPr="00EE429A" w:rsidRDefault="00C66E9C" w:rsidP="008107E1">
            <w:pPr>
              <w:ind w:right="120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MOVE CONTENTS FROM ONE REGISTER</w:t>
            </w:r>
          </w:p>
          <w:p w14:paraId="16319784" w14:textId="110F88A1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TO ANOTHER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8E57B5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C7696E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0X00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40EBECC7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2F58" w14:textId="3D9C7D11" w:rsidR="00C66E9C" w:rsidRPr="00EE429A" w:rsidRDefault="00C66E9C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C32D84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MVI A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B60608" w14:textId="1BF949AE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MOVE IMMEDIATE</w:t>
            </w:r>
          </w:p>
          <w:p w14:paraId="51123C05" w14:textId="458C4CBC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TO A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9560DC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B1B7FB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0X01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140E6D8A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388E6A" w14:textId="088D0CD2" w:rsidR="00A33F9A" w:rsidRPr="008107E1" w:rsidRDefault="00A33F9A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3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BC62D5" w14:textId="134B1CF7" w:rsidR="00A33F9A" w:rsidRPr="008107E1" w:rsidRDefault="00A33F9A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 xml:space="preserve">LDA </w:t>
            </w:r>
            <w:r w:rsidR="0057250C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X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D28558E" w14:textId="17CA497D" w:rsidR="00A33F9A" w:rsidRPr="008107E1" w:rsidRDefault="0057250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LOAD CONTENTS TO A FROM MEMORY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66E9B2" w14:textId="0EA8F9DB" w:rsidR="00A33F9A" w:rsidRPr="008107E1" w:rsidRDefault="0057250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204BF3" w14:textId="09115407" w:rsidR="00A33F9A" w:rsidRPr="008107E1" w:rsidRDefault="0057250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0X30</w:t>
            </w:r>
          </w:p>
        </w:tc>
      </w:tr>
      <w:tr w:rsidR="00A33F9A" w:rsidRPr="008107E1" w14:paraId="0B551439" w14:textId="77777777" w:rsidTr="00263511">
        <w:trPr>
          <w:trHeight w:val="331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F1B786" w14:textId="3776D3E3" w:rsidR="00C66E9C" w:rsidRPr="00EE429A" w:rsidRDefault="00A33F9A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4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1A6BC5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ADD A, B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A5211B" w14:textId="3268AECD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ADD B TO A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F40006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B1995A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0X02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8107E1" w:rsidRPr="008107E1" w14:paraId="50755354" w14:textId="77777777" w:rsidTr="00263511">
        <w:trPr>
          <w:trHeight w:val="331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B635BF" w14:textId="400A9E53" w:rsidR="008107E1" w:rsidRPr="008107E1" w:rsidRDefault="008107E1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5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38A0E7" w14:textId="05C513D0" w:rsidR="008107E1" w:rsidRPr="008107E1" w:rsidRDefault="008107E1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 xml:space="preserve">SUB 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818075" w14:textId="65EC0C79" w:rsidR="008107E1" w:rsidRPr="008107E1" w:rsidRDefault="008107E1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SUBTRACT B FROM A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29C75F" w14:textId="2511DE04" w:rsidR="008107E1" w:rsidRPr="008107E1" w:rsidRDefault="008107E1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D24A32" w14:textId="7CF2DC4C" w:rsidR="008107E1" w:rsidRPr="008107E1" w:rsidRDefault="0057250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0X96</w:t>
            </w:r>
          </w:p>
        </w:tc>
      </w:tr>
      <w:tr w:rsidR="00A33F9A" w:rsidRPr="008107E1" w14:paraId="5E801032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F5925E" w14:textId="71F6D4A6" w:rsidR="00C66E9C" w:rsidRPr="00EE429A" w:rsidRDefault="008107E1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6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FCFAD0" w14:textId="6FABDEC1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 xml:space="preserve">AND 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2ECF29" w14:textId="7506B487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AND THE VALUES OF</w:t>
            </w:r>
          </w:p>
          <w:p w14:paraId="2ECE2A51" w14:textId="1D4898E1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BOTH REGISTERS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3A37C6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A724E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0X03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2B6EF4DB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6F4DF3" w14:textId="78F19B48" w:rsidR="00A33F9A" w:rsidRPr="008107E1" w:rsidRDefault="008107E1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7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0E504C" w14:textId="32789316" w:rsidR="00A33F9A" w:rsidRPr="008107E1" w:rsidRDefault="00A33F9A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 xml:space="preserve">OR 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2B588A" w14:textId="45BFDBE1" w:rsidR="00A33F9A" w:rsidRPr="008107E1" w:rsidRDefault="00A33F9A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OR THE VALUES OF BOTH THE REGISTERS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F07350" w14:textId="05272AD8" w:rsidR="00A33F9A" w:rsidRPr="008107E1" w:rsidRDefault="00A33F9A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847AFD" w14:textId="11C6277D" w:rsidR="00A33F9A" w:rsidRPr="008107E1" w:rsidRDefault="00A33F9A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</w:t>
            </w:r>
            <w:r w:rsidR="0057250C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25</w:t>
            </w:r>
          </w:p>
        </w:tc>
      </w:tr>
      <w:tr w:rsidR="00A33F9A" w:rsidRPr="008107E1" w14:paraId="2CCE6D51" w14:textId="77777777" w:rsidTr="00263511">
        <w:trPr>
          <w:trHeight w:val="331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FA43B9" w14:textId="71A97519" w:rsidR="00C66E9C" w:rsidRPr="00EE429A" w:rsidRDefault="008107E1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8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051030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INR A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4ABE34" w14:textId="051DB0B4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INCREMENT A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6FB6A5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BEA50C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0X04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4F7B38F6" w14:textId="77777777" w:rsidTr="00263511">
        <w:trPr>
          <w:trHeight w:val="331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44797F" w14:textId="64AB75B8" w:rsidR="00C66E9C" w:rsidRPr="00EE429A" w:rsidRDefault="008107E1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9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F5BD8B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DCR A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752265" w14:textId="5F10AF5F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DECREMENT A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B57B48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4761AE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0X05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62ECD1FE" w14:textId="77777777" w:rsidTr="00263511">
        <w:trPr>
          <w:trHeight w:val="331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450CA9" w14:textId="234E7C6E" w:rsidR="00C66E9C" w:rsidRPr="00EE429A" w:rsidRDefault="008107E1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10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037A54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CMA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788E34" w14:textId="1E24C261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COMPLIMENT OF A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F448BE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977193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0X08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1B1B82C3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40E2F4" w14:textId="7B3B628F" w:rsidR="00C66E9C" w:rsidRPr="00EE429A" w:rsidRDefault="00A33F9A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1</w:t>
            </w:r>
            <w:r w:rsidR="008107E1"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4F70C5" w14:textId="5891BA2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SW</w:t>
            </w:r>
            <w:r w:rsidR="00A33F9A"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A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P A,</w:t>
            </w:r>
            <w:r w:rsidR="00A33F9A"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 xml:space="preserve"> 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B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A6365E" w14:textId="0341C82D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SWAP VALUES OF A</w:t>
            </w:r>
          </w:p>
          <w:p w14:paraId="2B809748" w14:textId="0DA91E06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AND B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38648B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761BF6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0X09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2C4B784B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7436E1" w14:textId="4883E1B1" w:rsidR="00C66E9C" w:rsidRPr="00EE429A" w:rsidRDefault="00A33F9A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1</w:t>
            </w:r>
            <w:r w:rsidR="008107E1"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6A0684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SQR A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88D94E" w14:textId="2BF17E16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SQUARE OF A</w:t>
            </w:r>
          </w:p>
          <w:p w14:paraId="7D057FFD" w14:textId="6A7EDB6B" w:rsidR="00C66E9C" w:rsidRPr="00EE429A" w:rsidRDefault="00C66E9C" w:rsidP="008107E1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REGISTER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0C1A60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5CAC52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0X0B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7CC433DA" w14:textId="77777777" w:rsidTr="00263511">
        <w:trPr>
          <w:trHeight w:val="682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52990E" w14:textId="20CFEDE9" w:rsidR="00C66E9C" w:rsidRPr="00EE429A" w:rsidRDefault="00C66E9C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1</w:t>
            </w:r>
            <w:r w:rsidR="008107E1"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3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C696B1" w14:textId="40264DB4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 xml:space="preserve">HCF </w:t>
            </w:r>
            <w:r w:rsidR="00A33F9A"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A, B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8FA74B" w14:textId="1FB49860" w:rsidR="00C66E9C" w:rsidRPr="00EE429A" w:rsidRDefault="00C66E9C" w:rsidP="008107E1">
            <w:pPr>
              <w:jc w:val="both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SQUARE ROOT OF A</w:t>
            </w:r>
          </w:p>
          <w:p w14:paraId="7C11BB6A" w14:textId="6E46620E" w:rsidR="00C66E9C" w:rsidRPr="00EE429A" w:rsidRDefault="00C66E9C" w:rsidP="008107E1">
            <w:pPr>
              <w:jc w:val="both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REGISTER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4FC32C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F5DF4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0X0C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  <w:tr w:rsidR="00A33F9A" w:rsidRPr="008107E1" w14:paraId="521FFF04" w14:textId="77777777" w:rsidTr="00263511">
        <w:trPr>
          <w:trHeight w:val="1034"/>
          <w:jc w:val="center"/>
        </w:trPr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0626B6" w14:textId="63E6C3DB" w:rsidR="00C66E9C" w:rsidRPr="00EE429A" w:rsidRDefault="00C66E9C" w:rsidP="008107E1">
            <w:pPr>
              <w:jc w:val="center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1</w:t>
            </w:r>
            <w:r w:rsidR="008107E1" w:rsidRPr="008107E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4</w:t>
            </w:r>
          </w:p>
        </w:tc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07D8FB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LCM A, B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8371DA" w14:textId="58D6833D" w:rsidR="00C66E9C" w:rsidRPr="00EE429A" w:rsidRDefault="00C66E9C" w:rsidP="00263511">
            <w:pPr>
              <w:ind w:right="210"/>
              <w:jc w:val="both"/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LOWEST COMMON MULTIPLE OF A AND</w:t>
            </w:r>
            <w:r w:rsidR="00263511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 xml:space="preserve"> 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B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B3909D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NONE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BF9765" w14:textId="77777777" w:rsidR="00C66E9C" w:rsidRPr="00EE429A" w:rsidRDefault="00C66E9C" w:rsidP="00A33F9A">
            <w:pPr>
              <w:textAlignment w:val="baseline"/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</w:pP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eastAsia="en-IN"/>
              </w:rPr>
              <w:t>0X0D</w:t>
            </w:r>
            <w:r w:rsidRPr="00EE429A">
              <w:rPr>
                <w:rFonts w:ascii="Calibri" w:eastAsia="Times New Roman" w:hAnsi="Calibri" w:cs="Calibri"/>
                <w:b w:val="0"/>
                <w:color w:val="0F0D29" w:themeColor="text1"/>
                <w:sz w:val="32"/>
                <w:szCs w:val="32"/>
                <w:lang w:val="en-IN" w:eastAsia="en-IN"/>
              </w:rPr>
              <w:t> </w:t>
            </w:r>
          </w:p>
        </w:tc>
      </w:tr>
    </w:tbl>
    <w:p w14:paraId="30872A13" w14:textId="77777777" w:rsidR="00C66E9C" w:rsidRDefault="00C66E9C" w:rsidP="00C66E9C">
      <w:pPr>
        <w:pStyle w:val="BodyText"/>
        <w:ind w:left="0"/>
        <w:rPr>
          <w:rFonts w:ascii="Cambria"/>
          <w:sz w:val="20"/>
        </w:rPr>
      </w:pPr>
    </w:p>
    <w:p w14:paraId="4C65EAC7" w14:textId="77777777" w:rsidR="00C66E9C" w:rsidRDefault="00C66E9C" w:rsidP="00C66E9C">
      <w:pPr>
        <w:pStyle w:val="BodyText"/>
        <w:spacing w:before="6"/>
        <w:ind w:left="0"/>
        <w:rPr>
          <w:rFonts w:ascii="Cambria"/>
          <w:sz w:val="26"/>
        </w:rPr>
      </w:pPr>
    </w:p>
    <w:p w14:paraId="7CEC9FE4" w14:textId="77777777" w:rsidR="00C66E9C" w:rsidRDefault="00C66E9C" w:rsidP="00C66E9C">
      <w:pPr>
        <w:spacing w:line="268" w:lineRule="exact"/>
        <w:sectPr w:rsidR="00C66E9C">
          <w:pgSz w:w="12240" w:h="15840"/>
          <w:pgMar w:top="1360" w:right="720" w:bottom="280" w:left="1220" w:header="720" w:footer="720" w:gutter="0"/>
          <w:cols w:space="720"/>
        </w:sectPr>
      </w:pPr>
    </w:p>
    <w:p w14:paraId="1CBEF899" w14:textId="01B0F65B" w:rsidR="00C66E9C" w:rsidRPr="008107E1" w:rsidRDefault="008107E1" w:rsidP="00C66E9C">
      <w:pPr>
        <w:spacing w:before="22"/>
        <w:ind w:left="220"/>
        <w:rPr>
          <w:rFonts w:ascii="Arial" w:hAnsi="Arial" w:cs="Arial"/>
          <w:b w:val="0"/>
          <w:bCs/>
          <w:color w:val="061F57" w:themeColor="text2" w:themeShade="BF"/>
          <w:sz w:val="52"/>
          <w:szCs w:val="52"/>
          <w:u w:val="single"/>
        </w:rPr>
      </w:pPr>
      <w:r w:rsidRPr="008107E1">
        <w:rPr>
          <w:rFonts w:ascii="Arial" w:hAnsi="Arial" w:cs="Arial"/>
          <w:b w:val="0"/>
          <w:bCs/>
          <w:color w:val="061F57" w:themeColor="text2" w:themeShade="BF"/>
          <w:sz w:val="52"/>
          <w:szCs w:val="52"/>
          <w:u w:val="single"/>
        </w:rPr>
        <w:lastRenderedPageBreak/>
        <w:t>Micro-instruction for Each instruction set</w:t>
      </w:r>
    </w:p>
    <w:p w14:paraId="6553C857" w14:textId="77777777" w:rsidR="00C66E9C" w:rsidRDefault="00C66E9C" w:rsidP="00C66E9C"/>
    <w:p w14:paraId="717E4E58" w14:textId="1645326F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C66E9C" w:rsidRPr="008107E1">
        <w:rPr>
          <w:b/>
          <w:bCs/>
          <w:sz w:val="32"/>
          <w:szCs w:val="32"/>
        </w:rPr>
        <w:t>MVI:</w:t>
      </w:r>
    </w:p>
    <w:p w14:paraId="15907A43" w14:textId="4E67976E" w:rsidR="00C66E9C" w:rsidRPr="00AB7AD8" w:rsidRDefault="00C66E9C" w:rsidP="00C66E9C">
      <w:pPr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 xml:space="preserve">T0: PC(E), </w:t>
      </w:r>
      <w:r w:rsidR="0057250C"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MAR (</w:t>
      </w:r>
      <w:r w:rsidR="008107E1"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E, L</w:t>
      </w: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)</w:t>
      </w:r>
    </w:p>
    <w:p w14:paraId="62AF0C38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T1: PC(I), RAM(E), IR(L)</w:t>
      </w:r>
    </w:p>
    <w:p w14:paraId="70749CCD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T2: RAM(E), A(L)</w:t>
      </w:r>
    </w:p>
    <w:p w14:paraId="44B06A38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T3:</w:t>
      </w:r>
    </w:p>
    <w:p w14:paraId="3EE7C906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T4:</w:t>
      </w:r>
    </w:p>
    <w:p w14:paraId="5D17CD7C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T5:</w:t>
      </w:r>
    </w:p>
    <w:p w14:paraId="7532F3DF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3B3838" w:themeColor="background2" w:themeShade="40"/>
          <w:sz w:val="26"/>
          <w:szCs w:val="26"/>
        </w:rPr>
        <w:t>T6:</w:t>
      </w:r>
    </w:p>
    <w:p w14:paraId="3EC2AC72" w14:textId="77777777" w:rsidR="00C66E9C" w:rsidRDefault="00C66E9C" w:rsidP="00C66E9C"/>
    <w:p w14:paraId="153D6C02" w14:textId="77777777" w:rsidR="00263511" w:rsidRDefault="00263511" w:rsidP="00C66E9C"/>
    <w:p w14:paraId="7602D139" w14:textId="77777777" w:rsidR="00263511" w:rsidRDefault="00263511" w:rsidP="00C66E9C"/>
    <w:p w14:paraId="3925FB38" w14:textId="3768267A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C66E9C" w:rsidRPr="008107E1">
        <w:rPr>
          <w:b/>
          <w:bCs/>
          <w:sz w:val="32"/>
          <w:szCs w:val="32"/>
        </w:rPr>
        <w:t>MOV:</w:t>
      </w:r>
    </w:p>
    <w:p w14:paraId="012362D9" w14:textId="1FA05CA6" w:rsidR="00C66E9C" w:rsidRPr="00AB7AD8" w:rsidRDefault="00C66E9C" w:rsidP="00C66E9C">
      <w:pPr>
        <w:rPr>
          <w:rFonts w:ascii="Calibri" w:hAnsi="Calibri" w:cs="Calibri"/>
          <w:b w:val="0"/>
          <w:bCs/>
          <w:color w:val="0F0D29" w:themeColor="text1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 xml:space="preserve">T0: PC(E), </w:t>
      </w:r>
      <w:r w:rsidR="00AB7AD8"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MAR (</w:t>
      </w: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E, L)</w:t>
      </w:r>
    </w:p>
    <w:p w14:paraId="4593C798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0F0D29" w:themeColor="text1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T1: PC(I), RAM(E), IR(L)</w:t>
      </w:r>
    </w:p>
    <w:p w14:paraId="515CE4DD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0F0D29" w:themeColor="text1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T2: A(E), B(L)</w:t>
      </w:r>
    </w:p>
    <w:p w14:paraId="73C4E4FF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0F0D29" w:themeColor="text1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T3:</w:t>
      </w:r>
    </w:p>
    <w:p w14:paraId="63920E5C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0F0D29" w:themeColor="text1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T4:</w:t>
      </w:r>
    </w:p>
    <w:p w14:paraId="753DC5D9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0F0D29" w:themeColor="text1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T5:</w:t>
      </w:r>
    </w:p>
    <w:p w14:paraId="5DDBFB49" w14:textId="77777777" w:rsidR="00C66E9C" w:rsidRPr="00AB7AD8" w:rsidRDefault="00C66E9C" w:rsidP="00C66E9C">
      <w:pPr>
        <w:rPr>
          <w:rFonts w:ascii="Calibri" w:hAnsi="Calibri" w:cs="Calibri"/>
          <w:b w:val="0"/>
          <w:bCs/>
          <w:color w:val="0F0D29" w:themeColor="text1"/>
          <w:sz w:val="26"/>
          <w:szCs w:val="26"/>
        </w:rPr>
      </w:pPr>
      <w:r w:rsidRPr="00AB7AD8">
        <w:rPr>
          <w:rFonts w:ascii="Calibri" w:hAnsi="Calibri" w:cs="Calibri"/>
          <w:b w:val="0"/>
          <w:bCs/>
          <w:color w:val="0F0D29" w:themeColor="text1"/>
          <w:sz w:val="26"/>
          <w:szCs w:val="26"/>
        </w:rPr>
        <w:t>T6:</w:t>
      </w:r>
    </w:p>
    <w:p w14:paraId="5B43F742" w14:textId="77777777" w:rsidR="00C66E9C" w:rsidRDefault="00C66E9C" w:rsidP="00C66E9C"/>
    <w:p w14:paraId="597193B7" w14:textId="77777777" w:rsidR="00C66E9C" w:rsidRDefault="00C66E9C" w:rsidP="00C66E9C">
      <w:pPr>
        <w:rPr>
          <w:sz w:val="32"/>
          <w:szCs w:val="32"/>
        </w:rPr>
      </w:pPr>
    </w:p>
    <w:p w14:paraId="5115EAFA" w14:textId="77777777" w:rsidR="00263511" w:rsidRDefault="00263511" w:rsidP="00C66E9C">
      <w:pPr>
        <w:rPr>
          <w:sz w:val="32"/>
          <w:szCs w:val="32"/>
        </w:rPr>
      </w:pPr>
    </w:p>
    <w:p w14:paraId="61721881" w14:textId="77777777" w:rsidR="00263511" w:rsidRPr="008107E1" w:rsidRDefault="00263511" w:rsidP="00C66E9C">
      <w:pPr>
        <w:rPr>
          <w:sz w:val="32"/>
          <w:szCs w:val="32"/>
        </w:rPr>
      </w:pPr>
    </w:p>
    <w:p w14:paraId="33CC34B8" w14:textId="6F39B6B5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C66E9C" w:rsidRPr="008107E1">
        <w:rPr>
          <w:b/>
          <w:bCs/>
          <w:sz w:val="32"/>
          <w:szCs w:val="32"/>
        </w:rPr>
        <w:t>ADD:</w:t>
      </w:r>
    </w:p>
    <w:p w14:paraId="3C0F587A" w14:textId="77777777" w:rsidR="00C66E9C" w:rsidRPr="00AB7AD8" w:rsidRDefault="00C66E9C" w:rsidP="000555F7">
      <w:pPr>
        <w:jc w:val="both"/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33C20DCC" w14:textId="77777777" w:rsidR="00C66E9C" w:rsidRPr="00AB7AD8" w:rsidRDefault="00C66E9C" w:rsidP="000555F7">
      <w:pPr>
        <w:jc w:val="both"/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36981DE8" w14:textId="77777777" w:rsidR="00C66E9C" w:rsidRPr="00AB7AD8" w:rsidRDefault="00C66E9C" w:rsidP="000555F7">
      <w:pPr>
        <w:jc w:val="both"/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T2: B(E), A (E, L), A=A+B</w:t>
      </w:r>
    </w:p>
    <w:p w14:paraId="04C01C1C" w14:textId="77777777" w:rsidR="00C66E9C" w:rsidRPr="00AB7AD8" w:rsidRDefault="00C66E9C" w:rsidP="000555F7">
      <w:pPr>
        <w:jc w:val="both"/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590314F1" w14:textId="77777777" w:rsidR="00C66E9C" w:rsidRPr="00AB7AD8" w:rsidRDefault="00C66E9C" w:rsidP="000555F7">
      <w:pPr>
        <w:jc w:val="both"/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</w:t>
      </w:r>
    </w:p>
    <w:p w14:paraId="66475949" w14:textId="77777777" w:rsidR="00C66E9C" w:rsidRPr="00AB7AD8" w:rsidRDefault="00C66E9C" w:rsidP="000555F7">
      <w:pPr>
        <w:jc w:val="both"/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</w:t>
      </w:r>
    </w:p>
    <w:p w14:paraId="5A392966" w14:textId="77777777" w:rsidR="00C66E9C" w:rsidRPr="00AB7AD8" w:rsidRDefault="00C66E9C" w:rsidP="000555F7">
      <w:pPr>
        <w:jc w:val="both"/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5DF60CC3" w14:textId="77777777" w:rsidR="00C66E9C" w:rsidRDefault="00C66E9C" w:rsidP="00C66E9C"/>
    <w:p w14:paraId="43548575" w14:textId="77777777" w:rsidR="00C66E9C" w:rsidRDefault="00C66E9C" w:rsidP="00C66E9C"/>
    <w:p w14:paraId="7A13372E" w14:textId="77777777" w:rsidR="008107E1" w:rsidRDefault="008107E1" w:rsidP="00C66E9C"/>
    <w:p w14:paraId="7645A840" w14:textId="1A236294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C66E9C" w:rsidRPr="008107E1">
        <w:rPr>
          <w:b/>
          <w:bCs/>
          <w:sz w:val="32"/>
          <w:szCs w:val="32"/>
        </w:rPr>
        <w:t>AND:</w:t>
      </w:r>
    </w:p>
    <w:p w14:paraId="695492A3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6C8A6CED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1581A7A7" w14:textId="69A4C50C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B(E), </w:t>
      </w:r>
      <w:proofErr w:type="gramStart"/>
      <w:r w:rsidRPr="00AB7AD8">
        <w:rPr>
          <w:b w:val="0"/>
          <w:bCs/>
          <w:color w:val="0F0D29" w:themeColor="text1"/>
          <w:sz w:val="26"/>
          <w:szCs w:val="26"/>
        </w:rPr>
        <w:t>A(</w:t>
      </w:r>
      <w:proofErr w:type="gramEnd"/>
      <w:r w:rsidR="00AB7AD8" w:rsidRPr="00AB7AD8">
        <w:rPr>
          <w:b w:val="0"/>
          <w:bCs/>
          <w:color w:val="0F0D29" w:themeColor="text1"/>
          <w:sz w:val="26"/>
          <w:szCs w:val="26"/>
        </w:rPr>
        <w:t>E, L</w:t>
      </w:r>
      <w:r w:rsidRPr="00AB7AD8">
        <w:rPr>
          <w:b w:val="0"/>
          <w:bCs/>
          <w:color w:val="0F0D29" w:themeColor="text1"/>
          <w:sz w:val="26"/>
          <w:szCs w:val="26"/>
        </w:rPr>
        <w:t>), A=A&amp;B</w:t>
      </w:r>
    </w:p>
    <w:p w14:paraId="2A096658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45A80C0B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</w:t>
      </w:r>
    </w:p>
    <w:p w14:paraId="5AE2E62D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</w:t>
      </w:r>
    </w:p>
    <w:p w14:paraId="4DA52091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52DF3ACF" w14:textId="77777777" w:rsidR="00C66E9C" w:rsidRDefault="00C66E9C" w:rsidP="00C66E9C"/>
    <w:p w14:paraId="58DFF2C3" w14:textId="77777777" w:rsidR="00C66E9C" w:rsidRPr="008107E1" w:rsidRDefault="00C66E9C" w:rsidP="00C66E9C">
      <w:pPr>
        <w:rPr>
          <w:sz w:val="32"/>
          <w:szCs w:val="32"/>
        </w:rPr>
      </w:pPr>
    </w:p>
    <w:p w14:paraId="6366B335" w14:textId="4B3B78E4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C66E9C" w:rsidRPr="008107E1">
        <w:rPr>
          <w:b/>
          <w:bCs/>
          <w:sz w:val="32"/>
          <w:szCs w:val="32"/>
        </w:rPr>
        <w:t>SUB:</w:t>
      </w:r>
    </w:p>
    <w:p w14:paraId="75F5F575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77D67759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79AD7642" w14:textId="054EC08F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B(E), </w:t>
      </w:r>
      <w:proofErr w:type="gramStart"/>
      <w:r w:rsidRPr="00AB7AD8">
        <w:rPr>
          <w:b w:val="0"/>
          <w:bCs/>
          <w:color w:val="0F0D29" w:themeColor="text1"/>
          <w:sz w:val="26"/>
          <w:szCs w:val="26"/>
        </w:rPr>
        <w:t>A(</w:t>
      </w:r>
      <w:proofErr w:type="gramEnd"/>
      <w:r w:rsidR="00AB7AD8" w:rsidRPr="00AB7AD8">
        <w:rPr>
          <w:b w:val="0"/>
          <w:bCs/>
          <w:color w:val="0F0D29" w:themeColor="text1"/>
          <w:sz w:val="26"/>
          <w:szCs w:val="26"/>
        </w:rPr>
        <w:t>E, L</w:t>
      </w:r>
      <w:r w:rsidRPr="00AB7AD8">
        <w:rPr>
          <w:b w:val="0"/>
          <w:bCs/>
          <w:color w:val="0F0D29" w:themeColor="text1"/>
          <w:sz w:val="26"/>
          <w:szCs w:val="26"/>
        </w:rPr>
        <w:t>), A=A-B</w:t>
      </w:r>
    </w:p>
    <w:p w14:paraId="0E9EB598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79A9462E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</w:t>
      </w:r>
    </w:p>
    <w:p w14:paraId="6DF65B3A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</w:t>
      </w:r>
    </w:p>
    <w:p w14:paraId="1F16BE7A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46961248" w14:textId="77777777" w:rsidR="00C66E9C" w:rsidRDefault="00C66E9C" w:rsidP="00C66E9C"/>
    <w:p w14:paraId="18A691FF" w14:textId="7474C665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C66E9C" w:rsidRPr="008107E1">
        <w:rPr>
          <w:b/>
          <w:bCs/>
          <w:sz w:val="32"/>
          <w:szCs w:val="32"/>
        </w:rPr>
        <w:t>OR:</w:t>
      </w:r>
    </w:p>
    <w:p w14:paraId="493B9131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0D3DEF6D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1C16EE49" w14:textId="63832D91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B(E), </w:t>
      </w:r>
      <w:proofErr w:type="gramStart"/>
      <w:r w:rsidRPr="00AB7AD8">
        <w:rPr>
          <w:b w:val="0"/>
          <w:bCs/>
          <w:color w:val="0F0D29" w:themeColor="text1"/>
          <w:sz w:val="26"/>
          <w:szCs w:val="26"/>
        </w:rPr>
        <w:t>A(</w:t>
      </w:r>
      <w:proofErr w:type="gramEnd"/>
      <w:r w:rsidR="00AB7AD8" w:rsidRPr="00AB7AD8">
        <w:rPr>
          <w:b w:val="0"/>
          <w:bCs/>
          <w:color w:val="0F0D29" w:themeColor="text1"/>
          <w:sz w:val="26"/>
          <w:szCs w:val="26"/>
        </w:rPr>
        <w:t>E, L</w:t>
      </w:r>
      <w:r w:rsidRPr="00AB7AD8">
        <w:rPr>
          <w:b w:val="0"/>
          <w:bCs/>
          <w:color w:val="0F0D29" w:themeColor="text1"/>
          <w:sz w:val="26"/>
          <w:szCs w:val="26"/>
        </w:rPr>
        <w:t>), A=A||B</w:t>
      </w:r>
    </w:p>
    <w:p w14:paraId="36C01726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0244E23A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</w:t>
      </w:r>
    </w:p>
    <w:p w14:paraId="27A7813F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</w:t>
      </w:r>
    </w:p>
    <w:p w14:paraId="60160DE0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491F3FDD" w14:textId="77777777" w:rsidR="00C66E9C" w:rsidRDefault="00C66E9C" w:rsidP="00C66E9C"/>
    <w:p w14:paraId="488C38B6" w14:textId="290C7561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 w:rsidR="00C66E9C" w:rsidRPr="008107E1">
        <w:rPr>
          <w:b/>
          <w:bCs/>
          <w:sz w:val="32"/>
          <w:szCs w:val="32"/>
        </w:rPr>
        <w:t>INR:</w:t>
      </w:r>
    </w:p>
    <w:p w14:paraId="4668837F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32896FC3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5D915066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T2: A (E, L), A=A+1</w:t>
      </w:r>
    </w:p>
    <w:p w14:paraId="2AC63A9D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11C35F8C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</w:t>
      </w:r>
    </w:p>
    <w:p w14:paraId="0F352E6B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</w:t>
      </w:r>
    </w:p>
    <w:p w14:paraId="064266F6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3C74A5A9" w14:textId="77777777" w:rsidR="00C66E9C" w:rsidRDefault="00C66E9C" w:rsidP="00C66E9C"/>
    <w:p w14:paraId="54DA6084" w14:textId="099D6DE0" w:rsidR="00C66E9C" w:rsidRPr="00D64075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C66E9C" w:rsidRPr="008107E1">
        <w:rPr>
          <w:b/>
          <w:bCs/>
          <w:sz w:val="32"/>
          <w:szCs w:val="32"/>
        </w:rPr>
        <w:t>DCR:</w:t>
      </w:r>
    </w:p>
    <w:p w14:paraId="58B59845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499F739F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05236B77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T2: A (E, L), A=A-1</w:t>
      </w:r>
    </w:p>
    <w:p w14:paraId="3ADE5965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7F185520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</w:t>
      </w:r>
    </w:p>
    <w:p w14:paraId="638699DE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</w:t>
      </w:r>
    </w:p>
    <w:p w14:paraId="3DC9D38F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02C5DCBC" w14:textId="77777777" w:rsidR="00C66E9C" w:rsidRDefault="00C66E9C" w:rsidP="00C66E9C"/>
    <w:p w14:paraId="60286329" w14:textId="77777777" w:rsidR="00263511" w:rsidRDefault="00263511" w:rsidP="00C66E9C"/>
    <w:p w14:paraId="6EF47BD3" w14:textId="0811027B" w:rsidR="00C66E9C" w:rsidRPr="008107E1" w:rsidRDefault="00D64075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  <w:r w:rsidR="00C66E9C" w:rsidRPr="008107E1">
        <w:rPr>
          <w:b/>
          <w:bCs/>
          <w:sz w:val="32"/>
          <w:szCs w:val="32"/>
        </w:rPr>
        <w:t>SQR:</w:t>
      </w:r>
    </w:p>
    <w:p w14:paraId="343F4BC2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7B4A1FEC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65B7A7C1" w14:textId="79A4D9D8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</w:t>
      </w:r>
      <w:proofErr w:type="gramStart"/>
      <w:r w:rsidRPr="00AB7AD8">
        <w:rPr>
          <w:b w:val="0"/>
          <w:bCs/>
          <w:color w:val="0F0D29" w:themeColor="text1"/>
          <w:sz w:val="26"/>
          <w:szCs w:val="26"/>
        </w:rPr>
        <w:t>A(</w:t>
      </w:r>
      <w:proofErr w:type="gramEnd"/>
      <w:r w:rsidR="00AB7AD8" w:rsidRPr="00AB7AD8">
        <w:rPr>
          <w:b w:val="0"/>
          <w:bCs/>
          <w:color w:val="0F0D29" w:themeColor="text1"/>
          <w:sz w:val="26"/>
          <w:szCs w:val="26"/>
        </w:rPr>
        <w:t>E, L</w:t>
      </w:r>
      <w:r w:rsidRPr="00AB7AD8">
        <w:rPr>
          <w:b w:val="0"/>
          <w:bCs/>
          <w:color w:val="0F0D29" w:themeColor="text1"/>
          <w:sz w:val="26"/>
          <w:szCs w:val="26"/>
        </w:rPr>
        <w:t>), A=A*A</w:t>
      </w:r>
    </w:p>
    <w:p w14:paraId="51AB7D3D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3AF07D1B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</w:t>
      </w:r>
    </w:p>
    <w:p w14:paraId="36FC3686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</w:t>
      </w:r>
    </w:p>
    <w:p w14:paraId="04C471A0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7F47AA6A" w14:textId="77777777" w:rsidR="00C66E9C" w:rsidRDefault="00C66E9C" w:rsidP="00C66E9C"/>
    <w:p w14:paraId="6966698D" w14:textId="0F3B8C0F" w:rsidR="00C66E9C" w:rsidRPr="008107E1" w:rsidRDefault="00C66E9C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8107E1">
        <w:rPr>
          <w:b/>
          <w:bCs/>
          <w:sz w:val="32"/>
          <w:szCs w:val="32"/>
        </w:rPr>
        <w:t>SWAP:</w:t>
      </w:r>
    </w:p>
    <w:p w14:paraId="18EC44A1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3B119860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2D0F6415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</w:t>
      </w:r>
    </w:p>
    <w:p w14:paraId="427F3EDD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269B77D5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 B(E), TMP(L)</w:t>
      </w:r>
    </w:p>
    <w:p w14:paraId="3550EE29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T5: A(E), B(L)</w:t>
      </w:r>
    </w:p>
    <w:p w14:paraId="7CCD752E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 A(E), B(L)</w:t>
      </w:r>
    </w:p>
    <w:p w14:paraId="42B3D5BB" w14:textId="77777777" w:rsidR="008107E1" w:rsidRDefault="008107E1" w:rsidP="00C66E9C">
      <w:pPr>
        <w:rPr>
          <w:b w:val="0"/>
          <w:bCs/>
          <w:color w:val="0F0D29" w:themeColor="text1"/>
        </w:rPr>
      </w:pPr>
    </w:p>
    <w:p w14:paraId="67BF0219" w14:textId="77777777" w:rsidR="00263511" w:rsidRPr="008107E1" w:rsidRDefault="00263511" w:rsidP="00C66E9C">
      <w:pPr>
        <w:rPr>
          <w:b w:val="0"/>
          <w:bCs/>
          <w:color w:val="0F0D29" w:themeColor="text1"/>
        </w:rPr>
      </w:pPr>
    </w:p>
    <w:p w14:paraId="5C3E7BD3" w14:textId="6EFEFFB2" w:rsidR="00C66E9C" w:rsidRPr="00D64075" w:rsidRDefault="00C66E9C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D64075">
        <w:rPr>
          <w:b/>
          <w:bCs/>
          <w:sz w:val="32"/>
          <w:szCs w:val="32"/>
        </w:rPr>
        <w:t>LCM:</w:t>
      </w:r>
    </w:p>
    <w:p w14:paraId="64214490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6B502C44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7DBF1261" w14:textId="5D8AB99B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B(E), </w:t>
      </w:r>
      <w:proofErr w:type="gramStart"/>
      <w:r w:rsidRPr="00AB7AD8">
        <w:rPr>
          <w:b w:val="0"/>
          <w:bCs/>
          <w:color w:val="0F0D29" w:themeColor="text1"/>
          <w:sz w:val="26"/>
          <w:szCs w:val="26"/>
        </w:rPr>
        <w:t>A(</w:t>
      </w:r>
      <w:proofErr w:type="gramEnd"/>
      <w:r w:rsidR="00AB7AD8" w:rsidRPr="00AB7AD8">
        <w:rPr>
          <w:b w:val="0"/>
          <w:bCs/>
          <w:color w:val="0F0D29" w:themeColor="text1"/>
          <w:sz w:val="26"/>
          <w:szCs w:val="26"/>
        </w:rPr>
        <w:t>E, L</w:t>
      </w:r>
      <w:r w:rsidRPr="00AB7AD8">
        <w:rPr>
          <w:b w:val="0"/>
          <w:bCs/>
          <w:color w:val="0F0D29" w:themeColor="text1"/>
          <w:sz w:val="26"/>
          <w:szCs w:val="26"/>
        </w:rPr>
        <w:t>), LCM(A,B)</w:t>
      </w:r>
    </w:p>
    <w:p w14:paraId="2630FFD0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40D289AE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T4: </w:t>
      </w:r>
    </w:p>
    <w:p w14:paraId="67F8BE1C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T5: </w:t>
      </w:r>
    </w:p>
    <w:p w14:paraId="4CA23993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T6: </w:t>
      </w:r>
    </w:p>
    <w:p w14:paraId="06878A7B" w14:textId="77777777" w:rsidR="00C66E9C" w:rsidRDefault="00C66E9C" w:rsidP="00C66E9C"/>
    <w:p w14:paraId="3D4858B8" w14:textId="506E30EC" w:rsidR="00C66E9C" w:rsidRPr="00D64075" w:rsidRDefault="00C66E9C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D64075">
        <w:rPr>
          <w:b/>
          <w:bCs/>
          <w:sz w:val="32"/>
          <w:szCs w:val="32"/>
        </w:rPr>
        <w:lastRenderedPageBreak/>
        <w:t>HCF:</w:t>
      </w:r>
    </w:p>
    <w:p w14:paraId="1B806AFB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2894D462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70A48C17" w14:textId="3362E6C0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B(E), </w:t>
      </w:r>
      <w:proofErr w:type="gramStart"/>
      <w:r w:rsidRPr="00AB7AD8">
        <w:rPr>
          <w:b w:val="0"/>
          <w:bCs/>
          <w:color w:val="0F0D29" w:themeColor="text1"/>
          <w:sz w:val="26"/>
          <w:szCs w:val="26"/>
        </w:rPr>
        <w:t>A(</w:t>
      </w:r>
      <w:proofErr w:type="gramEnd"/>
      <w:r w:rsidR="00AB7AD8" w:rsidRPr="00AB7AD8">
        <w:rPr>
          <w:b w:val="0"/>
          <w:bCs/>
          <w:color w:val="0F0D29" w:themeColor="text1"/>
          <w:sz w:val="26"/>
          <w:szCs w:val="26"/>
        </w:rPr>
        <w:t>E, L</w:t>
      </w:r>
      <w:r w:rsidRPr="00AB7AD8">
        <w:rPr>
          <w:b w:val="0"/>
          <w:bCs/>
          <w:color w:val="0F0D29" w:themeColor="text1"/>
          <w:sz w:val="26"/>
          <w:szCs w:val="26"/>
        </w:rPr>
        <w:t>), HCF(A,B)</w:t>
      </w:r>
    </w:p>
    <w:p w14:paraId="739F3C0C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3ECF9591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T4: </w:t>
      </w:r>
    </w:p>
    <w:p w14:paraId="3CA9A33C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T5: </w:t>
      </w:r>
    </w:p>
    <w:p w14:paraId="52E7FA2E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T6:</w:t>
      </w:r>
    </w:p>
    <w:p w14:paraId="051D2EE3" w14:textId="77777777" w:rsidR="00D64075" w:rsidRDefault="00D64075" w:rsidP="00C66E9C">
      <w:pPr>
        <w:rPr>
          <w:b w:val="0"/>
          <w:bCs/>
          <w:color w:val="0F0D29" w:themeColor="text1"/>
        </w:rPr>
      </w:pPr>
    </w:p>
    <w:p w14:paraId="73811D15" w14:textId="77777777" w:rsidR="00263511" w:rsidRPr="00D64075" w:rsidRDefault="00263511" w:rsidP="00C66E9C">
      <w:pPr>
        <w:rPr>
          <w:b w:val="0"/>
          <w:bCs/>
          <w:color w:val="0F0D29" w:themeColor="text1"/>
        </w:rPr>
      </w:pPr>
    </w:p>
    <w:p w14:paraId="425C75B4" w14:textId="2C884532" w:rsidR="00C66E9C" w:rsidRPr="00D64075" w:rsidRDefault="00C66E9C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D64075">
        <w:rPr>
          <w:b/>
          <w:bCs/>
          <w:sz w:val="32"/>
          <w:szCs w:val="32"/>
        </w:rPr>
        <w:t>CMA:</w:t>
      </w:r>
    </w:p>
    <w:p w14:paraId="701C556D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0A062B0A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29ADDC9A" w14:textId="3ECA1E0E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T2: </w:t>
      </w:r>
      <w:r w:rsidR="00AB7AD8" w:rsidRPr="00AB7AD8">
        <w:rPr>
          <w:b w:val="0"/>
          <w:bCs/>
          <w:color w:val="0F0D29" w:themeColor="text1"/>
          <w:sz w:val="26"/>
          <w:szCs w:val="26"/>
        </w:rPr>
        <w:t>A (E, L</w:t>
      </w:r>
      <w:r w:rsidRPr="00AB7AD8">
        <w:rPr>
          <w:b w:val="0"/>
          <w:bCs/>
          <w:color w:val="0F0D29" w:themeColor="text1"/>
          <w:sz w:val="26"/>
          <w:szCs w:val="26"/>
        </w:rPr>
        <w:t>), A=A’</w:t>
      </w:r>
    </w:p>
    <w:p w14:paraId="0DF4BBBE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T3:</w:t>
      </w:r>
    </w:p>
    <w:p w14:paraId="00D3198E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T4: </w:t>
      </w:r>
    </w:p>
    <w:p w14:paraId="3D881289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T5: </w:t>
      </w:r>
    </w:p>
    <w:p w14:paraId="283BE338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T6: </w:t>
      </w:r>
    </w:p>
    <w:p w14:paraId="2F5F30C4" w14:textId="77777777" w:rsidR="00D64075" w:rsidRDefault="00D64075" w:rsidP="00C66E9C">
      <w:pPr>
        <w:rPr>
          <w:b w:val="0"/>
          <w:bCs/>
          <w:color w:val="0F0D29" w:themeColor="text1"/>
        </w:rPr>
      </w:pPr>
    </w:p>
    <w:p w14:paraId="7A6AFD78" w14:textId="77777777" w:rsidR="00263511" w:rsidRPr="00D64075" w:rsidRDefault="00263511" w:rsidP="00C66E9C">
      <w:pPr>
        <w:rPr>
          <w:b w:val="0"/>
          <w:bCs/>
          <w:color w:val="0F0D29" w:themeColor="text1"/>
        </w:rPr>
      </w:pPr>
    </w:p>
    <w:p w14:paraId="42202ED1" w14:textId="75411A0E" w:rsidR="00C66E9C" w:rsidRPr="00D64075" w:rsidRDefault="00C66E9C" w:rsidP="00C66E9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D64075">
        <w:rPr>
          <w:b/>
          <w:bCs/>
          <w:sz w:val="32"/>
          <w:szCs w:val="32"/>
        </w:rPr>
        <w:t>LDA:</w:t>
      </w:r>
    </w:p>
    <w:p w14:paraId="67B0E835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T0: PC(E), MAR (E, L)</w:t>
      </w:r>
    </w:p>
    <w:p w14:paraId="08C922C2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T1: PC(I), RAM(E), IR(L)</w:t>
      </w:r>
    </w:p>
    <w:p w14:paraId="2747165D" w14:textId="66A69CBB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</w:t>
      </w:r>
      <w:r w:rsidR="00AB7AD8" w:rsidRPr="00AB7AD8">
        <w:rPr>
          <w:b w:val="0"/>
          <w:bCs/>
          <w:color w:val="0F0D29" w:themeColor="text1"/>
          <w:sz w:val="26"/>
          <w:szCs w:val="26"/>
        </w:rPr>
        <w:t>2: PC</w:t>
      </w:r>
      <w:r w:rsidRPr="00AB7AD8">
        <w:rPr>
          <w:b w:val="0"/>
          <w:bCs/>
          <w:color w:val="0F0D29" w:themeColor="text1"/>
          <w:sz w:val="26"/>
          <w:szCs w:val="26"/>
        </w:rPr>
        <w:t xml:space="preserve">(E), </w:t>
      </w:r>
      <w:r w:rsidR="00AB7AD8" w:rsidRPr="00AB7AD8">
        <w:rPr>
          <w:b w:val="0"/>
          <w:bCs/>
          <w:color w:val="0F0D29" w:themeColor="text1"/>
          <w:sz w:val="26"/>
          <w:szCs w:val="26"/>
        </w:rPr>
        <w:t>MAR (E, L</w:t>
      </w:r>
      <w:r w:rsidRPr="00AB7AD8">
        <w:rPr>
          <w:b w:val="0"/>
          <w:bCs/>
          <w:color w:val="0F0D29" w:themeColor="text1"/>
          <w:sz w:val="26"/>
          <w:szCs w:val="26"/>
        </w:rPr>
        <w:t>)</w:t>
      </w:r>
    </w:p>
    <w:p w14:paraId="6D31B5DD" w14:textId="6D85A74B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</w:t>
      </w:r>
      <w:r w:rsidR="00AB7AD8" w:rsidRPr="00AB7AD8">
        <w:rPr>
          <w:b w:val="0"/>
          <w:bCs/>
          <w:color w:val="0F0D29" w:themeColor="text1"/>
          <w:sz w:val="26"/>
          <w:szCs w:val="26"/>
        </w:rPr>
        <w:t>3: PC</w:t>
      </w:r>
      <w:r w:rsidRPr="00AB7AD8">
        <w:rPr>
          <w:b w:val="0"/>
          <w:bCs/>
          <w:color w:val="0F0D29" w:themeColor="text1"/>
          <w:sz w:val="26"/>
          <w:szCs w:val="26"/>
        </w:rPr>
        <w:t>(I), RAM(E</w:t>
      </w:r>
      <w:r w:rsidR="00AB7AD8" w:rsidRPr="00AB7AD8">
        <w:rPr>
          <w:b w:val="0"/>
          <w:bCs/>
          <w:color w:val="0F0D29" w:themeColor="text1"/>
          <w:sz w:val="26"/>
          <w:szCs w:val="26"/>
        </w:rPr>
        <w:t>), TEMP</w:t>
      </w:r>
      <w:r w:rsidRPr="00AB7AD8">
        <w:rPr>
          <w:b w:val="0"/>
          <w:bCs/>
          <w:color w:val="0F0D29" w:themeColor="text1"/>
          <w:sz w:val="26"/>
          <w:szCs w:val="26"/>
        </w:rPr>
        <w:t>(L)</w:t>
      </w:r>
    </w:p>
    <w:p w14:paraId="271AD573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>T4: TEMP(E), A(L)</w:t>
      </w:r>
    </w:p>
    <w:p w14:paraId="4B7B617C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T5: </w:t>
      </w:r>
    </w:p>
    <w:p w14:paraId="5757C18A" w14:textId="77777777" w:rsidR="00C66E9C" w:rsidRPr="00AB7AD8" w:rsidRDefault="00C66E9C" w:rsidP="00C66E9C">
      <w:pPr>
        <w:rPr>
          <w:b w:val="0"/>
          <w:bCs/>
          <w:color w:val="0F0D29" w:themeColor="text1"/>
          <w:sz w:val="26"/>
          <w:szCs w:val="26"/>
        </w:rPr>
      </w:pPr>
      <w:r w:rsidRPr="00AB7AD8">
        <w:rPr>
          <w:b w:val="0"/>
          <w:bCs/>
          <w:color w:val="0F0D29" w:themeColor="text1"/>
          <w:sz w:val="26"/>
          <w:szCs w:val="26"/>
        </w:rPr>
        <w:t xml:space="preserve">T6: </w:t>
      </w:r>
    </w:p>
    <w:p w14:paraId="5CA8AFC3" w14:textId="77777777" w:rsidR="00C66E9C" w:rsidRDefault="00C66E9C" w:rsidP="00C66E9C"/>
    <w:p w14:paraId="126C79A3" w14:textId="2F665800" w:rsidR="00C66E9C" w:rsidRDefault="00C66E9C" w:rsidP="00C66E9C">
      <w:pPr>
        <w:sectPr w:rsidR="00C66E9C">
          <w:headerReference w:type="default" r:id="rId12"/>
          <w:pgSz w:w="12240" w:h="15840"/>
          <w:pgMar w:top="1400" w:right="720" w:bottom="280" w:left="1220" w:header="720" w:footer="720" w:gutter="0"/>
          <w:cols w:space="720"/>
        </w:sectPr>
      </w:pPr>
    </w:p>
    <w:p w14:paraId="1B5E8ACE" w14:textId="171E8A3B" w:rsidR="00C66E9C" w:rsidRDefault="00D64075" w:rsidP="00D64075">
      <w:pPr>
        <w:pStyle w:val="BodyText"/>
        <w:spacing w:before="11"/>
        <w:ind w:left="0"/>
        <w:jc w:val="center"/>
        <w:rPr>
          <w:rFonts w:asciiTheme="majorHAnsi" w:hAnsiTheme="majorHAnsi" w:cstheme="majorHAnsi"/>
          <w:color w:val="061F57" w:themeColor="text2" w:themeShade="BF"/>
          <w:sz w:val="52"/>
          <w:szCs w:val="52"/>
          <w:u w:val="single"/>
        </w:rPr>
      </w:pPr>
      <w:r w:rsidRPr="00D64075">
        <w:rPr>
          <w:rFonts w:asciiTheme="majorHAnsi" w:hAnsiTheme="majorHAnsi" w:cstheme="majorHAnsi"/>
          <w:color w:val="061F57" w:themeColor="text2" w:themeShade="BF"/>
          <w:sz w:val="52"/>
          <w:szCs w:val="52"/>
          <w:u w:val="single"/>
        </w:rPr>
        <w:lastRenderedPageBreak/>
        <w:t>Working with Diagram</w:t>
      </w:r>
    </w:p>
    <w:p w14:paraId="40F1CBA7" w14:textId="77777777" w:rsidR="00263511" w:rsidRPr="00D64075" w:rsidRDefault="00263511" w:rsidP="00D64075">
      <w:pPr>
        <w:pStyle w:val="BodyText"/>
        <w:spacing w:before="11"/>
        <w:ind w:left="0"/>
        <w:jc w:val="center"/>
        <w:rPr>
          <w:rFonts w:asciiTheme="majorHAnsi" w:hAnsiTheme="majorHAnsi" w:cstheme="majorHAnsi"/>
          <w:color w:val="061F57" w:themeColor="text2" w:themeShade="BF"/>
          <w:sz w:val="52"/>
          <w:szCs w:val="52"/>
          <w:u w:val="single"/>
        </w:rPr>
      </w:pPr>
    </w:p>
    <w:p w14:paraId="14FFD1C3" w14:textId="49BE7AAB" w:rsidR="00C66E9C" w:rsidRDefault="00C66E9C" w:rsidP="00C66E9C">
      <w:pPr>
        <w:spacing w:before="44"/>
        <w:ind w:left="220"/>
        <w:rPr>
          <w:b w:val="0"/>
        </w:rPr>
      </w:pPr>
      <w:r>
        <w:rPr>
          <w:u w:val="single"/>
        </w:rPr>
        <w:t>Architecture of our Processor</w:t>
      </w:r>
      <w:r>
        <w:t>:</w:t>
      </w:r>
    </w:p>
    <w:p w14:paraId="351EDFE9" w14:textId="2FCD6247" w:rsidR="00C66E9C" w:rsidRDefault="00C66E9C" w:rsidP="00C66E9C">
      <w:pPr>
        <w:spacing w:before="44"/>
        <w:ind w:left="220"/>
        <w:rPr>
          <w:b w:val="0"/>
        </w:rPr>
      </w:pPr>
    </w:p>
    <w:p w14:paraId="7C80BEB7" w14:textId="399C3B3B" w:rsidR="00C66E9C" w:rsidRDefault="00C66E9C" w:rsidP="00C66E9C">
      <w:pPr>
        <w:spacing w:before="44"/>
        <w:ind w:left="220"/>
        <w:rPr>
          <w:b w:val="0"/>
        </w:rPr>
      </w:pPr>
    </w:p>
    <w:p w14:paraId="722160D9" w14:textId="2E0398CA" w:rsidR="00C66E9C" w:rsidRDefault="00C66E9C" w:rsidP="00C66E9C">
      <w:pPr>
        <w:spacing w:before="44"/>
        <w:ind w:left="220"/>
        <w:rPr>
          <w:b w:val="0"/>
        </w:rPr>
      </w:pPr>
    </w:p>
    <w:p w14:paraId="058D541B" w14:textId="320B477C" w:rsidR="00C66E9C" w:rsidRDefault="00C66E9C" w:rsidP="00C66E9C">
      <w:pPr>
        <w:spacing w:before="44"/>
        <w:ind w:left="220"/>
        <w:rPr>
          <w:b w:val="0"/>
        </w:rPr>
      </w:pPr>
    </w:p>
    <w:p w14:paraId="19E0393F" w14:textId="074B4CBE" w:rsidR="00C66E9C" w:rsidRPr="00C91E2A" w:rsidRDefault="00C66E9C" w:rsidP="00C66E9C">
      <w:pPr>
        <w:spacing w:before="44"/>
        <w:ind w:left="220"/>
        <w:rPr>
          <w:b w:val="0"/>
        </w:rPr>
      </w:pPr>
    </w:p>
    <w:p w14:paraId="4A00EA85" w14:textId="42335CDC" w:rsidR="00C66E9C" w:rsidRDefault="00C66E9C" w:rsidP="00C66E9C">
      <w:pPr>
        <w:pStyle w:val="BodyText"/>
        <w:ind w:left="0"/>
        <w:rPr>
          <w:b/>
          <w:sz w:val="20"/>
        </w:rPr>
      </w:pPr>
    </w:p>
    <w:p w14:paraId="2031D8D8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335898DB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68ECE0D9" w14:textId="495BA1AD" w:rsidR="00C66E9C" w:rsidRDefault="002C7EDF" w:rsidP="00C66E9C">
      <w:pPr>
        <w:pStyle w:val="BodyText"/>
        <w:ind w:left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5650F3" wp14:editId="4C5845E1">
                <wp:simplePos x="0" y="0"/>
                <wp:positionH relativeFrom="column">
                  <wp:posOffset>4571294</wp:posOffset>
                </wp:positionH>
                <wp:positionV relativeFrom="paragraph">
                  <wp:posOffset>1367927</wp:posOffset>
                </wp:positionV>
                <wp:extent cx="0" cy="367172"/>
                <wp:effectExtent l="0" t="0" r="38100" b="33020"/>
                <wp:wrapNone/>
                <wp:docPr id="146066774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172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F7592" id="Straight Connector 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95pt,107.7pt" to="359.95pt,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" strokecolor="#747070 [1614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5E29599D" wp14:editId="735FB652">
            <wp:extent cx="6070327" cy="286512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20" t="10006" r="13268" b="19798"/>
                    <a:stretch/>
                  </pic:blipFill>
                  <pic:spPr bwMode="auto">
                    <a:xfrm>
                      <a:off x="0" y="0"/>
                      <a:ext cx="6070327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D61F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1D7555AE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3964B5B3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679B646C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52EBD913" w14:textId="77777777" w:rsidR="00D64075" w:rsidRDefault="00D64075" w:rsidP="00C66E9C">
      <w:pPr>
        <w:pStyle w:val="BodyText"/>
        <w:ind w:left="0"/>
        <w:rPr>
          <w:b/>
          <w:sz w:val="20"/>
        </w:rPr>
      </w:pPr>
    </w:p>
    <w:p w14:paraId="4F687F9D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76F497F4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20765764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77035298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5584850F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57F16365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627EF673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2DB2A1C8" w14:textId="77777777" w:rsidR="00C66E9C" w:rsidRDefault="00C66E9C" w:rsidP="00C66E9C">
      <w:pPr>
        <w:pStyle w:val="BodyText"/>
        <w:ind w:left="0"/>
        <w:rPr>
          <w:b/>
          <w:sz w:val="20"/>
        </w:rPr>
      </w:pPr>
    </w:p>
    <w:p w14:paraId="1726A263" w14:textId="77777777" w:rsidR="00263511" w:rsidRDefault="00263511" w:rsidP="00C66E9C">
      <w:pPr>
        <w:pStyle w:val="BodyText"/>
        <w:ind w:left="0"/>
        <w:rPr>
          <w:b/>
          <w:sz w:val="20"/>
        </w:rPr>
      </w:pPr>
    </w:p>
    <w:p w14:paraId="1C9749E3" w14:textId="77777777" w:rsidR="00263511" w:rsidRDefault="00263511" w:rsidP="00C66E9C">
      <w:pPr>
        <w:pStyle w:val="BodyText"/>
        <w:ind w:left="0"/>
        <w:rPr>
          <w:b/>
          <w:sz w:val="20"/>
        </w:rPr>
      </w:pPr>
    </w:p>
    <w:p w14:paraId="07D7FA82" w14:textId="77777777" w:rsidR="00263511" w:rsidRDefault="00263511" w:rsidP="00C66E9C">
      <w:pPr>
        <w:pStyle w:val="BodyText"/>
        <w:ind w:left="0"/>
        <w:rPr>
          <w:b/>
          <w:sz w:val="20"/>
        </w:rPr>
      </w:pPr>
    </w:p>
    <w:p w14:paraId="5DBDD77A" w14:textId="77777777" w:rsidR="00263511" w:rsidRDefault="00263511" w:rsidP="00C66E9C">
      <w:pPr>
        <w:pStyle w:val="BodyText"/>
        <w:ind w:left="0"/>
        <w:rPr>
          <w:b/>
          <w:sz w:val="20"/>
        </w:rPr>
      </w:pPr>
    </w:p>
    <w:p w14:paraId="5C573FB7" w14:textId="77777777" w:rsidR="00AB7AD8" w:rsidRDefault="00AB7AD8" w:rsidP="00C66E9C">
      <w:pPr>
        <w:pStyle w:val="BodyText"/>
        <w:ind w:left="0"/>
        <w:rPr>
          <w:rFonts w:ascii="Cambria"/>
          <w:sz w:val="20"/>
        </w:rPr>
      </w:pPr>
    </w:p>
    <w:p w14:paraId="38F53E43" w14:textId="77777777" w:rsidR="00C66E9C" w:rsidRDefault="00C66E9C" w:rsidP="00C66E9C">
      <w:pPr>
        <w:pStyle w:val="BodyText"/>
        <w:ind w:left="0"/>
        <w:rPr>
          <w:rFonts w:ascii="Cambria"/>
          <w:sz w:val="20"/>
        </w:rPr>
      </w:pPr>
    </w:p>
    <w:p w14:paraId="61D22407" w14:textId="77777777" w:rsidR="00D64075" w:rsidRDefault="00D64075" w:rsidP="00C66E9C">
      <w:pPr>
        <w:pStyle w:val="BodyText"/>
        <w:spacing w:before="2"/>
        <w:ind w:left="0"/>
        <w:rPr>
          <w:noProof/>
        </w:rPr>
      </w:pPr>
    </w:p>
    <w:p w14:paraId="6965AAC2" w14:textId="4CBB8DD6" w:rsidR="00D64075" w:rsidRDefault="00D64075" w:rsidP="00D64075">
      <w:pPr>
        <w:pStyle w:val="BodyText"/>
        <w:spacing w:before="2"/>
        <w:ind w:left="0"/>
        <w:jc w:val="center"/>
        <w:rPr>
          <w:rFonts w:asciiTheme="majorHAnsi" w:hAnsiTheme="majorHAnsi" w:cstheme="majorHAnsi"/>
          <w:color w:val="061F57" w:themeColor="text2" w:themeShade="BF"/>
          <w:sz w:val="52"/>
          <w:szCs w:val="52"/>
          <w:u w:val="single"/>
        </w:rPr>
      </w:pPr>
      <w:r w:rsidRPr="00D64075">
        <w:rPr>
          <w:rFonts w:asciiTheme="majorHAnsi" w:hAnsiTheme="majorHAnsi" w:cstheme="majorHAnsi"/>
          <w:color w:val="061F57" w:themeColor="text2" w:themeShade="BF"/>
          <w:sz w:val="52"/>
          <w:szCs w:val="52"/>
          <w:u w:val="single"/>
        </w:rPr>
        <w:lastRenderedPageBreak/>
        <w:t>Screenshots of Output of the Simulation of the Program</w:t>
      </w:r>
    </w:p>
    <w:p w14:paraId="688409A2" w14:textId="77777777" w:rsidR="00D64075" w:rsidRPr="00D64075" w:rsidRDefault="00D64075" w:rsidP="00D64075">
      <w:pPr>
        <w:pStyle w:val="BodyText"/>
        <w:spacing w:before="2"/>
        <w:ind w:left="0"/>
        <w:jc w:val="center"/>
        <w:rPr>
          <w:rFonts w:asciiTheme="majorHAnsi" w:hAnsiTheme="majorHAnsi" w:cstheme="majorHAnsi"/>
          <w:color w:val="061F57" w:themeColor="text2" w:themeShade="BF"/>
          <w:sz w:val="52"/>
          <w:szCs w:val="52"/>
          <w:u w:val="single"/>
        </w:rPr>
      </w:pPr>
    </w:p>
    <w:p w14:paraId="33626A8E" w14:textId="4A0995FA" w:rsidR="00C66E9C" w:rsidRDefault="002C7EDF" w:rsidP="00C66E9C">
      <w:pPr>
        <w:pStyle w:val="BodyText"/>
        <w:spacing w:before="2"/>
        <w:ind w:left="0"/>
        <w:rPr>
          <w:rFonts w:ascii="Cambria"/>
          <w:sz w:val="21"/>
        </w:rPr>
      </w:pPr>
      <w:r>
        <w:rPr>
          <w:noProof/>
        </w:rPr>
        <w:drawing>
          <wp:inline distT="0" distB="0" distL="0" distR="0" wp14:anchorId="5EB1D515" wp14:editId="29F57EAE">
            <wp:extent cx="6309360" cy="3549015"/>
            <wp:effectExtent l="0" t="0" r="0" b="0"/>
            <wp:docPr id="985006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97BC" w14:textId="77777777" w:rsidR="00C66E9C" w:rsidRDefault="00C66E9C" w:rsidP="00C66E9C">
      <w:pPr>
        <w:pStyle w:val="BodyText"/>
        <w:spacing w:before="2"/>
        <w:ind w:left="0"/>
        <w:rPr>
          <w:rFonts w:ascii="Cambria"/>
          <w:sz w:val="21"/>
        </w:rPr>
      </w:pPr>
    </w:p>
    <w:p w14:paraId="1C2FF272" w14:textId="77777777" w:rsidR="00C66E9C" w:rsidRDefault="00C66E9C" w:rsidP="00C66E9C">
      <w:pPr>
        <w:pStyle w:val="BodyText"/>
        <w:spacing w:before="6"/>
        <w:ind w:left="0"/>
        <w:rPr>
          <w:rFonts w:ascii="Cambria"/>
          <w:sz w:val="14"/>
        </w:rPr>
      </w:pPr>
    </w:p>
    <w:p w14:paraId="5D89D1A0" w14:textId="77777777" w:rsidR="002C7EDF" w:rsidRDefault="002C7EDF" w:rsidP="00C66E9C">
      <w:pPr>
        <w:rPr>
          <w:noProof/>
        </w:rPr>
      </w:pPr>
    </w:p>
    <w:p w14:paraId="6B74F0ED" w14:textId="66581E28" w:rsidR="00C66E9C" w:rsidRDefault="00C66E9C" w:rsidP="00C66E9C">
      <w:pPr>
        <w:rPr>
          <w:rFonts w:ascii="Cambria"/>
          <w:sz w:val="14"/>
        </w:rPr>
      </w:pPr>
      <w:r>
        <w:rPr>
          <w:noProof/>
        </w:rPr>
        <w:drawing>
          <wp:inline distT="0" distB="0" distL="0" distR="0" wp14:anchorId="506FF106" wp14:editId="1D29C430">
            <wp:extent cx="6381750" cy="318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07" r="2428"/>
                    <a:stretch/>
                  </pic:blipFill>
                  <pic:spPr bwMode="auto">
                    <a:xfrm>
                      <a:off x="0" y="0"/>
                      <a:ext cx="6381750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A0738" w14:textId="77777777" w:rsidR="00D64075" w:rsidRDefault="00D64075" w:rsidP="00C66E9C">
      <w:pPr>
        <w:rPr>
          <w:rFonts w:ascii="Cambria"/>
          <w:sz w:val="14"/>
        </w:rPr>
      </w:pPr>
    </w:p>
    <w:p w14:paraId="124F11DD" w14:textId="77777777" w:rsidR="002C7EDF" w:rsidRDefault="002C7EDF" w:rsidP="00C66E9C">
      <w:pPr>
        <w:rPr>
          <w:noProof/>
        </w:rPr>
      </w:pPr>
    </w:p>
    <w:p w14:paraId="4148B059" w14:textId="4B04CD91" w:rsidR="00D64075" w:rsidRDefault="00D64075" w:rsidP="00C66E9C">
      <w:pPr>
        <w:rPr>
          <w:rFonts w:ascii="Cambria"/>
          <w:sz w:val="14"/>
        </w:rPr>
      </w:pPr>
      <w:r>
        <w:rPr>
          <w:noProof/>
        </w:rPr>
        <w:lastRenderedPageBreak/>
        <w:drawing>
          <wp:inline distT="0" distB="0" distL="0" distR="0" wp14:anchorId="62F7359E" wp14:editId="6A89FEE7">
            <wp:extent cx="64008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772" r="2136"/>
                    <a:stretch/>
                  </pic:blipFill>
                  <pic:spPr bwMode="auto">
                    <a:xfrm>
                      <a:off x="0" y="0"/>
                      <a:ext cx="64008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46BF2" w14:textId="77777777" w:rsidR="00AB7AD8" w:rsidRDefault="00AB7AD8" w:rsidP="00C66E9C">
      <w:pPr>
        <w:rPr>
          <w:rFonts w:ascii="Cambria"/>
          <w:sz w:val="14"/>
        </w:rPr>
      </w:pPr>
    </w:p>
    <w:p w14:paraId="44457849" w14:textId="77777777" w:rsidR="00AB7AD8" w:rsidRDefault="00AB7AD8" w:rsidP="00C66E9C">
      <w:pPr>
        <w:rPr>
          <w:rFonts w:ascii="Cambria"/>
          <w:sz w:val="14"/>
        </w:rPr>
      </w:pPr>
    </w:p>
    <w:p w14:paraId="0FED49DD" w14:textId="77777777" w:rsidR="00AB7AD8" w:rsidRDefault="00AB7AD8" w:rsidP="00C66E9C">
      <w:pPr>
        <w:rPr>
          <w:rFonts w:ascii="Cambria"/>
          <w:sz w:val="14"/>
        </w:rPr>
      </w:pPr>
    </w:p>
    <w:p w14:paraId="0C4D5442" w14:textId="77777777" w:rsidR="002C7EDF" w:rsidRDefault="002C7EDF" w:rsidP="00C66E9C">
      <w:pPr>
        <w:rPr>
          <w:rFonts w:ascii="Cambria"/>
          <w:sz w:val="14"/>
        </w:rPr>
      </w:pPr>
    </w:p>
    <w:p w14:paraId="3AF3463B" w14:textId="77777777" w:rsidR="002C7EDF" w:rsidRDefault="002C7EDF" w:rsidP="00C66E9C">
      <w:pPr>
        <w:rPr>
          <w:rFonts w:ascii="Cambria"/>
          <w:sz w:val="14"/>
        </w:rPr>
      </w:pPr>
    </w:p>
    <w:p w14:paraId="6D8439F8" w14:textId="77777777" w:rsidR="00AB7AD8" w:rsidRDefault="00AB7AD8" w:rsidP="00C66E9C">
      <w:pPr>
        <w:rPr>
          <w:rFonts w:ascii="Cambria"/>
          <w:sz w:val="14"/>
        </w:rPr>
      </w:pPr>
    </w:p>
    <w:p w14:paraId="0D84FA30" w14:textId="77777777" w:rsidR="00AB7AD8" w:rsidRDefault="00AB7AD8" w:rsidP="00C66E9C">
      <w:pPr>
        <w:rPr>
          <w:rFonts w:ascii="Cambria"/>
          <w:sz w:val="14"/>
        </w:rPr>
      </w:pPr>
    </w:p>
    <w:p w14:paraId="229B940C" w14:textId="6CCB7D92" w:rsidR="00C66E9C" w:rsidRPr="00AB7AD8" w:rsidRDefault="00AB7AD8" w:rsidP="00AB7AD8">
      <w:pPr>
        <w:pStyle w:val="ListParagraph"/>
        <w:numPr>
          <w:ilvl w:val="0"/>
          <w:numId w:val="22"/>
        </w:numPr>
        <w:spacing w:after="200" w:line="360" w:lineRule="auto"/>
        <w:rPr>
          <w:rFonts w:cstheme="minorHAnsi"/>
          <w:bCs/>
          <w:noProof/>
          <w:sz w:val="26"/>
          <w:szCs w:val="26"/>
        </w:rPr>
      </w:pPr>
      <w:r w:rsidRPr="00AB7AD8">
        <w:rPr>
          <w:rFonts w:cstheme="minorHAnsi"/>
          <w:b/>
          <w:color w:val="171717" w:themeColor="background2" w:themeShade="1A"/>
          <w:sz w:val="30"/>
          <w:szCs w:val="30"/>
          <w:u w:val="single"/>
        </w:rPr>
        <w:t>Educational value:</w:t>
      </w:r>
      <w:r w:rsidRPr="00AB7AD8">
        <w:rPr>
          <w:rFonts w:cstheme="minorHAnsi"/>
          <w:bCs/>
          <w:color w:val="171717" w:themeColor="background2" w:themeShade="1A"/>
          <w:sz w:val="26"/>
          <w:szCs w:val="26"/>
        </w:rPr>
        <w:t xml:space="preserve"> Overall, our project has significant educational value for anyone looking to learn more about processor architecture and operation. By providing a clear and interactive display of the processor's workings, users can gain a deeper understanding of this complex topic.</w:t>
      </w:r>
    </w:p>
    <w:sectPr w:rsidR="00C66E9C" w:rsidRPr="00AB7AD8" w:rsidSect="00DF027C">
      <w:headerReference w:type="default" r:id="rId17"/>
      <w:footerReference w:type="default" r:id="rId1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81337" w14:textId="77777777" w:rsidR="00B46802" w:rsidRDefault="00B46802">
      <w:r>
        <w:separator/>
      </w:r>
    </w:p>
    <w:p w14:paraId="52D60616" w14:textId="77777777" w:rsidR="00B46802" w:rsidRDefault="00B46802"/>
  </w:endnote>
  <w:endnote w:type="continuationSeparator" w:id="0">
    <w:p w14:paraId="5E56C926" w14:textId="77777777" w:rsidR="00B46802" w:rsidRDefault="00B46802">
      <w:r>
        <w:continuationSeparator/>
      </w:r>
    </w:p>
    <w:p w14:paraId="426FA985" w14:textId="77777777" w:rsidR="00B46802" w:rsidRDefault="00B468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89F71" w14:textId="2C8B6CD7" w:rsidR="00DF027C" w:rsidRDefault="00DF027C">
    <w:pPr>
      <w:pStyle w:val="Footer"/>
      <w:jc w:val="center"/>
    </w:pPr>
  </w:p>
  <w:p w14:paraId="41398CA4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16EC6" w14:textId="77777777" w:rsidR="00B46802" w:rsidRDefault="00B46802">
      <w:r>
        <w:separator/>
      </w:r>
    </w:p>
    <w:p w14:paraId="5F8385CF" w14:textId="77777777" w:rsidR="00B46802" w:rsidRDefault="00B46802"/>
  </w:footnote>
  <w:footnote w:type="continuationSeparator" w:id="0">
    <w:p w14:paraId="504A78C5" w14:textId="77777777" w:rsidR="00B46802" w:rsidRDefault="00B46802">
      <w:r>
        <w:continuationSeparator/>
      </w:r>
    </w:p>
    <w:p w14:paraId="5407F382" w14:textId="77777777" w:rsidR="00B46802" w:rsidRDefault="00B468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2E942" w14:textId="77777777" w:rsidR="00263511" w:rsidRDefault="002635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B1247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009D"/>
    <w:multiLevelType w:val="hybridMultilevel"/>
    <w:tmpl w:val="78003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E204D"/>
    <w:multiLevelType w:val="multilevel"/>
    <w:tmpl w:val="DADA8E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B183A"/>
    <w:multiLevelType w:val="multilevel"/>
    <w:tmpl w:val="4888116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22286A"/>
    <w:multiLevelType w:val="hybridMultilevel"/>
    <w:tmpl w:val="3632A6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716C26"/>
    <w:multiLevelType w:val="multilevel"/>
    <w:tmpl w:val="61C643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D2651C"/>
    <w:multiLevelType w:val="multilevel"/>
    <w:tmpl w:val="52FAA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472CF"/>
    <w:multiLevelType w:val="multilevel"/>
    <w:tmpl w:val="8FF886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C91F4B"/>
    <w:multiLevelType w:val="hybridMultilevel"/>
    <w:tmpl w:val="8A02F422"/>
    <w:lvl w:ilvl="0" w:tplc="40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8" w15:restartNumberingAfterBreak="0">
    <w:nsid w:val="3222085A"/>
    <w:multiLevelType w:val="multilevel"/>
    <w:tmpl w:val="15FCD7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776976"/>
    <w:multiLevelType w:val="multilevel"/>
    <w:tmpl w:val="28CC62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E5433B"/>
    <w:multiLevelType w:val="multilevel"/>
    <w:tmpl w:val="F014BB1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4A58F3"/>
    <w:multiLevelType w:val="multilevel"/>
    <w:tmpl w:val="5B1CAC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2D5944"/>
    <w:multiLevelType w:val="multilevel"/>
    <w:tmpl w:val="BB1238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D171AC"/>
    <w:multiLevelType w:val="multilevel"/>
    <w:tmpl w:val="64C2FB4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F81C15"/>
    <w:multiLevelType w:val="hybridMultilevel"/>
    <w:tmpl w:val="BA725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BB2C97"/>
    <w:multiLevelType w:val="multilevel"/>
    <w:tmpl w:val="D200E0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AD02B0"/>
    <w:multiLevelType w:val="multilevel"/>
    <w:tmpl w:val="B55282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225D31"/>
    <w:multiLevelType w:val="multilevel"/>
    <w:tmpl w:val="EB0240F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D12D48"/>
    <w:multiLevelType w:val="hybridMultilevel"/>
    <w:tmpl w:val="B97EAA58"/>
    <w:lvl w:ilvl="0" w:tplc="40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9" w15:restartNumberingAfterBreak="0">
    <w:nsid w:val="69BD3381"/>
    <w:multiLevelType w:val="hybridMultilevel"/>
    <w:tmpl w:val="57A837C8"/>
    <w:lvl w:ilvl="0" w:tplc="4009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20" w15:restartNumberingAfterBreak="0">
    <w:nsid w:val="70B17FD8"/>
    <w:multiLevelType w:val="multilevel"/>
    <w:tmpl w:val="C8948F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0A03D7"/>
    <w:multiLevelType w:val="multilevel"/>
    <w:tmpl w:val="F6D63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8891981">
    <w:abstractNumId w:val="5"/>
  </w:num>
  <w:num w:numId="2" w16cid:durableId="1691877756">
    <w:abstractNumId w:val="20"/>
  </w:num>
  <w:num w:numId="3" w16cid:durableId="535119439">
    <w:abstractNumId w:val="9"/>
  </w:num>
  <w:num w:numId="4" w16cid:durableId="398867029">
    <w:abstractNumId w:val="4"/>
  </w:num>
  <w:num w:numId="5" w16cid:durableId="99375133">
    <w:abstractNumId w:val="1"/>
  </w:num>
  <w:num w:numId="6" w16cid:durableId="613634607">
    <w:abstractNumId w:val="11"/>
  </w:num>
  <w:num w:numId="7" w16cid:durableId="743718498">
    <w:abstractNumId w:val="16"/>
  </w:num>
  <w:num w:numId="8" w16cid:durableId="52848130">
    <w:abstractNumId w:val="2"/>
  </w:num>
  <w:num w:numId="9" w16cid:durableId="359093099">
    <w:abstractNumId w:val="13"/>
  </w:num>
  <w:num w:numId="10" w16cid:durableId="2059553426">
    <w:abstractNumId w:val="17"/>
  </w:num>
  <w:num w:numId="11" w16cid:durableId="443308819">
    <w:abstractNumId w:val="21"/>
  </w:num>
  <w:num w:numId="12" w16cid:durableId="519248054">
    <w:abstractNumId w:val="8"/>
  </w:num>
  <w:num w:numId="13" w16cid:durableId="816456743">
    <w:abstractNumId w:val="6"/>
  </w:num>
  <w:num w:numId="14" w16cid:durableId="340469348">
    <w:abstractNumId w:val="15"/>
  </w:num>
  <w:num w:numId="15" w16cid:durableId="198470153">
    <w:abstractNumId w:val="12"/>
  </w:num>
  <w:num w:numId="16" w16cid:durableId="897714469">
    <w:abstractNumId w:val="10"/>
  </w:num>
  <w:num w:numId="17" w16cid:durableId="247351939">
    <w:abstractNumId w:val="14"/>
  </w:num>
  <w:num w:numId="18" w16cid:durableId="1167212714">
    <w:abstractNumId w:val="19"/>
  </w:num>
  <w:num w:numId="19" w16cid:durableId="1939096702">
    <w:abstractNumId w:val="18"/>
  </w:num>
  <w:num w:numId="20" w16cid:durableId="1565409664">
    <w:abstractNumId w:val="3"/>
  </w:num>
  <w:num w:numId="21" w16cid:durableId="1669823223">
    <w:abstractNumId w:val="7"/>
  </w:num>
  <w:num w:numId="22" w16cid:durableId="500320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509"/>
    <w:rsid w:val="0002482E"/>
    <w:rsid w:val="00050324"/>
    <w:rsid w:val="000555F7"/>
    <w:rsid w:val="00082388"/>
    <w:rsid w:val="00091509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63511"/>
    <w:rsid w:val="00284348"/>
    <w:rsid w:val="002C7EDF"/>
    <w:rsid w:val="002F51F5"/>
    <w:rsid w:val="00312137"/>
    <w:rsid w:val="00330359"/>
    <w:rsid w:val="003303F0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7250C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D7650"/>
    <w:rsid w:val="008107E1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33F9A"/>
    <w:rsid w:val="00A532F3"/>
    <w:rsid w:val="00A8489E"/>
    <w:rsid w:val="00AB7AD8"/>
    <w:rsid w:val="00AC29F3"/>
    <w:rsid w:val="00B231E5"/>
    <w:rsid w:val="00B46802"/>
    <w:rsid w:val="00C02B87"/>
    <w:rsid w:val="00C4086D"/>
    <w:rsid w:val="00C66E9C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4075"/>
    <w:rsid w:val="00D70D02"/>
    <w:rsid w:val="00D72F52"/>
    <w:rsid w:val="00D770C7"/>
    <w:rsid w:val="00D86945"/>
    <w:rsid w:val="00D90290"/>
    <w:rsid w:val="00DD152F"/>
    <w:rsid w:val="00DD7C95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952B49"/>
  <w15:docId w15:val="{F9AF1C88-C83F-4F98-B75E-B2C888C7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BodyText">
    <w:name w:val="Body Text"/>
    <w:basedOn w:val="Normal"/>
    <w:link w:val="BodyTextChar"/>
    <w:uiPriority w:val="1"/>
    <w:qFormat/>
    <w:rsid w:val="00C66E9C"/>
    <w:pPr>
      <w:widowControl w:val="0"/>
      <w:autoSpaceDE w:val="0"/>
      <w:autoSpaceDN w:val="0"/>
      <w:spacing w:line="240" w:lineRule="auto"/>
      <w:ind w:left="1300"/>
    </w:pPr>
    <w:rPr>
      <w:rFonts w:ascii="Calibri" w:eastAsia="Calibri" w:hAnsi="Calibri" w:cs="Calibri"/>
      <w:b w:val="0"/>
      <w:color w:val="auto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rsid w:val="00C66E9C"/>
    <w:rPr>
      <w:rFonts w:ascii="Calibri" w:eastAsia="Calibri" w:hAnsi="Calibri" w:cs="Calibri"/>
      <w:sz w:val="22"/>
      <w:szCs w:val="22"/>
    </w:rPr>
  </w:style>
  <w:style w:type="paragraph" w:styleId="ListParagraph">
    <w:name w:val="List Paragraph"/>
    <w:basedOn w:val="Normal"/>
    <w:uiPriority w:val="1"/>
    <w:qFormat/>
    <w:rsid w:val="00C66E9C"/>
    <w:pPr>
      <w:widowControl w:val="0"/>
      <w:autoSpaceDE w:val="0"/>
      <w:autoSpaceDN w:val="0"/>
      <w:spacing w:line="240" w:lineRule="auto"/>
      <w:ind w:left="940" w:hanging="360"/>
    </w:pPr>
    <w:rPr>
      <w:rFonts w:ascii="Calibri" w:eastAsia="Calibri" w:hAnsi="Calibri" w:cs="Calibri"/>
      <w:b w:val="0"/>
      <w:color w:val="auto"/>
      <w:sz w:val="22"/>
    </w:rPr>
  </w:style>
  <w:style w:type="paragraph" w:customStyle="1" w:styleId="paragraph">
    <w:name w:val="paragraph"/>
    <w:basedOn w:val="Normal"/>
    <w:rsid w:val="00C66E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C66E9C"/>
  </w:style>
  <w:style w:type="character" w:customStyle="1" w:styleId="eop">
    <w:name w:val="eop"/>
    <w:basedOn w:val="DefaultParagraphFont"/>
    <w:rsid w:val="00C66E9C"/>
  </w:style>
  <w:style w:type="character" w:styleId="Hyperlink">
    <w:name w:val="Hyperlink"/>
    <w:basedOn w:val="DefaultParagraphFont"/>
    <w:uiPriority w:val="99"/>
    <w:unhideWhenUsed/>
    <w:rsid w:val="00D64075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0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7650"/>
    <w:rPr>
      <w:color w:val="3592CF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B7A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A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7AD8"/>
    <w:rPr>
      <w:rFonts w:eastAsiaTheme="minorEastAsia"/>
      <w:b/>
      <w:color w:val="082A75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AD8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7AD8"/>
    <w:rPr>
      <w:rFonts w:eastAsiaTheme="minorEastAsia"/>
      <w:b/>
      <w:bCs/>
      <w:color w:val="082A75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9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dra\AppData\Local\Microsoft\Office\16.0\DTS\en-IN%7b9C90A9AB-8E7F-46C2-85A0-5A13C608EEDE%7d\%7b5455C10E-D329-49A9-B09B-6D7567804AD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F94B2629244E25AF50A9857ABA8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9A5E5F-C9F8-4DB7-9D74-7084C982BBED}"/>
      </w:docPartPr>
      <w:docPartBody>
        <w:p w:rsidR="00DF1E7F" w:rsidRDefault="00CA0217" w:rsidP="00CA0217">
          <w:pPr>
            <w:pStyle w:val="6AF94B2629244E25AF50A9857ABA81C4"/>
          </w:pPr>
          <w:r>
            <w:t>COMPANY NAME</w:t>
          </w:r>
        </w:p>
      </w:docPartBody>
    </w:docPart>
    <w:docPart>
      <w:docPartPr>
        <w:name w:val="D7F6762F772544028F494B8CD60C7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07BF81-E745-405C-A4D0-B63BCE232829}"/>
      </w:docPartPr>
      <w:docPartBody>
        <w:p w:rsidR="00DF1E7F" w:rsidRDefault="00CA0217" w:rsidP="00CA0217">
          <w:pPr>
            <w:pStyle w:val="D7F6762F772544028F494B8CD60C772C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217"/>
    <w:rsid w:val="005B4793"/>
    <w:rsid w:val="00A30652"/>
    <w:rsid w:val="00CA0217"/>
    <w:rsid w:val="00DF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6AF94B2629244E25AF50A9857ABA81C4">
    <w:name w:val="6AF94B2629244E25AF50A9857ABA81C4"/>
    <w:rsid w:val="00CA0217"/>
  </w:style>
  <w:style w:type="paragraph" w:customStyle="1" w:styleId="D7F6762F772544028F494B8CD60C772C">
    <w:name w:val="D7F6762F772544028F494B8CD60C772C"/>
    <w:rsid w:val="00CA02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Moxesh Shah  - 2020UEC1080
Prakhar Agrawal  -  2020UEC1135
Vatsalya Sagraya -  2020UEC1198
Khushbu Swami  - 2020UEC1706
Hitakshi Baharwani  - 2020UEC1710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{5455C10E-D329-49A9-B09B-6D7567804AD9}tf16392850_win32</Template>
  <TotalTime>128</TotalTime>
  <Pages>11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prakhar agrawal</dc:creator>
  <cp:keywords/>
  <cp:lastModifiedBy>Vatsalya Sagraya</cp:lastModifiedBy>
  <cp:revision>6</cp:revision>
  <cp:lastPrinted>2023-04-19T15:24:00Z</cp:lastPrinted>
  <dcterms:created xsi:type="dcterms:W3CDTF">2023-04-19T12:48:00Z</dcterms:created>
  <dcterms:modified xsi:type="dcterms:W3CDTF">2023-04-19T15:32:00Z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GrammarlyDocumentId">
    <vt:lpwstr>0984017921a4e86625f2ab64242b8387dc44e67b8c8ed25c85f711e84de2b71e</vt:lpwstr>
  </property>
</Properties>
</file>